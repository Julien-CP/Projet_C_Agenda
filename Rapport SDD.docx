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271C2C" w14:textId="11A253B1" w:rsidR="0058332A" w:rsidRDefault="0028148F">
      <w:r>
        <w:rPr>
          <w:noProof/>
        </w:rPr>
        <mc:AlternateContent>
          <mc:Choice Requires="wps">
            <w:drawing>
              <wp:anchor distT="0" distB="0" distL="114300" distR="114300" simplePos="0" relativeHeight="251651072" behindDoc="1" locked="0" layoutInCell="1" allowOverlap="1" wp14:anchorId="142CCA48" wp14:editId="5663A863">
                <wp:simplePos x="0" y="0"/>
                <wp:positionH relativeFrom="column">
                  <wp:posOffset>-354377</wp:posOffset>
                </wp:positionH>
                <wp:positionV relativeFrom="paragraph">
                  <wp:posOffset>-163233</wp:posOffset>
                </wp:positionV>
                <wp:extent cx="4326255" cy="1447800"/>
                <wp:effectExtent l="0" t="0" r="0" b="0"/>
                <wp:wrapTight wrapText="bothSides">
                  <wp:wrapPolygon edited="0">
                    <wp:start x="190" y="0"/>
                    <wp:lineTo x="190" y="21316"/>
                    <wp:lineTo x="21305" y="21316"/>
                    <wp:lineTo x="21305" y="0"/>
                    <wp:lineTo x="190" y="0"/>
                  </wp:wrapPolygon>
                </wp:wrapTight>
                <wp:docPr id="2" name="Zone de texte 2"/>
                <wp:cNvGraphicFramePr/>
                <a:graphic xmlns:a="http://schemas.openxmlformats.org/drawingml/2006/main">
                  <a:graphicData uri="http://schemas.microsoft.com/office/word/2010/wordprocessingShape">
                    <wps:wsp>
                      <wps:cNvSpPr txBox="1"/>
                      <wps:spPr>
                        <a:xfrm>
                          <a:off x="0" y="0"/>
                          <a:ext cx="4326255" cy="1447800"/>
                        </a:xfrm>
                        <a:prstGeom prst="rect">
                          <a:avLst/>
                        </a:prstGeom>
                        <a:noFill/>
                        <a:ln>
                          <a:noFill/>
                        </a:ln>
                        <a:effectLst/>
                        <a:extLst>
                          <a:ext uri="{C572A759-6A51-4108-AA02-DFA0A04FC94B}">
                            <ma14:wrappingTextBoxFlag xmlns:pic="http://schemas.openxmlformats.org/drawingml/2006/picture" xmlns:a14="http://schemas.microsoft.com/office/drawing/2010/main"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BFC9B59" w14:textId="2765EF6A" w:rsidR="006B445E" w:rsidRPr="00985300" w:rsidRDefault="00985300">
                            <w:pPr>
                              <w:rPr>
                                <w:rFonts w:ascii="Gill Sans MT" w:hAnsi="Gill Sans MT"/>
                                <w:b/>
                                <w:color w:val="0070C0"/>
                                <w:sz w:val="56"/>
                                <w:szCs w:val="56"/>
                              </w:rPr>
                            </w:pPr>
                            <w:r w:rsidRPr="00985300">
                              <w:rPr>
                                <w:rFonts w:ascii="Gill Sans MT" w:hAnsi="Gill Sans MT"/>
                                <w:b/>
                                <w:color w:val="0070C0"/>
                                <w:sz w:val="56"/>
                                <w:szCs w:val="56"/>
                              </w:rPr>
                              <w:t xml:space="preserve">Algorithme et </w:t>
                            </w:r>
                            <w:r w:rsidR="00B27352">
                              <w:rPr>
                                <w:rFonts w:ascii="Gill Sans MT" w:hAnsi="Gill Sans MT"/>
                                <w:b/>
                                <w:color w:val="0070C0"/>
                                <w:sz w:val="56"/>
                                <w:szCs w:val="56"/>
                              </w:rPr>
                              <w:t>s</w:t>
                            </w:r>
                            <w:r w:rsidRPr="00985300">
                              <w:rPr>
                                <w:rFonts w:ascii="Gill Sans MT" w:hAnsi="Gill Sans MT"/>
                                <w:b/>
                                <w:color w:val="0070C0"/>
                                <w:sz w:val="56"/>
                                <w:szCs w:val="56"/>
                              </w:rPr>
                              <w:t>tructure</w:t>
                            </w:r>
                            <w:r w:rsidR="00B27352">
                              <w:rPr>
                                <w:rFonts w:ascii="Gill Sans MT" w:hAnsi="Gill Sans MT"/>
                                <w:b/>
                                <w:color w:val="0070C0"/>
                                <w:sz w:val="56"/>
                                <w:szCs w:val="56"/>
                              </w:rPr>
                              <w:t>s</w:t>
                            </w:r>
                            <w:r w:rsidRPr="00985300">
                              <w:rPr>
                                <w:rFonts w:ascii="Gill Sans MT" w:hAnsi="Gill Sans MT"/>
                                <w:b/>
                                <w:color w:val="0070C0"/>
                                <w:sz w:val="56"/>
                                <w:szCs w:val="56"/>
                              </w:rPr>
                              <w:t xml:space="preserve"> de données</w:t>
                            </w:r>
                            <w:r w:rsidR="00B27352">
                              <w:rPr>
                                <w:rFonts w:ascii="Gill Sans MT" w:hAnsi="Gill Sans MT"/>
                                <w:b/>
                                <w:color w:val="0070C0"/>
                                <w:sz w:val="56"/>
                                <w:szCs w:val="56"/>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2CCA48" id="_x0000_t202" coordsize="21600,21600" o:spt="202" path="m,l,21600r21600,l21600,xe">
                <v:stroke joinstyle="miter"/>
                <v:path gradientshapeok="t" o:connecttype="rect"/>
              </v:shapetype>
              <v:shape id="Zone de texte 2" o:spid="_x0000_s1026" type="#_x0000_t202" style="position:absolute;margin-left:-27.9pt;margin-top:-12.85pt;width:340.65pt;height:1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" filled="f" stroked="f">
                <v:textbox>
                  <w:txbxContent>
                    <w:p w14:paraId="4BFC9B59" w14:textId="2765EF6A" w:rsidR="006B445E" w:rsidRPr="00985300" w:rsidRDefault="00985300">
                      <w:pPr>
                        <w:rPr>
                          <w:rFonts w:ascii="Gill Sans MT" w:hAnsi="Gill Sans MT"/>
                          <w:b/>
                          <w:color w:val="0070C0"/>
                          <w:sz w:val="56"/>
                          <w:szCs w:val="56"/>
                        </w:rPr>
                      </w:pPr>
                      <w:r w:rsidRPr="00985300">
                        <w:rPr>
                          <w:rFonts w:ascii="Gill Sans MT" w:hAnsi="Gill Sans MT"/>
                          <w:b/>
                          <w:color w:val="0070C0"/>
                          <w:sz w:val="56"/>
                          <w:szCs w:val="56"/>
                        </w:rPr>
                        <w:t xml:space="preserve">Algorithme et </w:t>
                      </w:r>
                      <w:r w:rsidR="00B27352">
                        <w:rPr>
                          <w:rFonts w:ascii="Gill Sans MT" w:hAnsi="Gill Sans MT"/>
                          <w:b/>
                          <w:color w:val="0070C0"/>
                          <w:sz w:val="56"/>
                          <w:szCs w:val="56"/>
                        </w:rPr>
                        <w:t>s</w:t>
                      </w:r>
                      <w:r w:rsidRPr="00985300">
                        <w:rPr>
                          <w:rFonts w:ascii="Gill Sans MT" w:hAnsi="Gill Sans MT"/>
                          <w:b/>
                          <w:color w:val="0070C0"/>
                          <w:sz w:val="56"/>
                          <w:szCs w:val="56"/>
                        </w:rPr>
                        <w:t>tructure</w:t>
                      </w:r>
                      <w:r w:rsidR="00B27352">
                        <w:rPr>
                          <w:rFonts w:ascii="Gill Sans MT" w:hAnsi="Gill Sans MT"/>
                          <w:b/>
                          <w:color w:val="0070C0"/>
                          <w:sz w:val="56"/>
                          <w:szCs w:val="56"/>
                        </w:rPr>
                        <w:t>s</w:t>
                      </w:r>
                      <w:r w:rsidRPr="00985300">
                        <w:rPr>
                          <w:rFonts w:ascii="Gill Sans MT" w:hAnsi="Gill Sans MT"/>
                          <w:b/>
                          <w:color w:val="0070C0"/>
                          <w:sz w:val="56"/>
                          <w:szCs w:val="56"/>
                        </w:rPr>
                        <w:t xml:space="preserve"> de données</w:t>
                      </w:r>
                      <w:r w:rsidR="00B27352">
                        <w:rPr>
                          <w:rFonts w:ascii="Gill Sans MT" w:hAnsi="Gill Sans MT"/>
                          <w:b/>
                          <w:color w:val="0070C0"/>
                          <w:sz w:val="56"/>
                          <w:szCs w:val="56"/>
                        </w:rPr>
                        <w:t xml:space="preserve"> 2</w:t>
                      </w:r>
                    </w:p>
                  </w:txbxContent>
                </v:textbox>
                <w10:wrap type="tight"/>
              </v:shape>
            </w:pict>
          </mc:Fallback>
        </mc:AlternateContent>
      </w:r>
      <w:r>
        <w:rPr>
          <w:noProof/>
        </w:rPr>
        <w:drawing>
          <wp:anchor distT="0" distB="0" distL="114300" distR="114300" simplePos="0" relativeHeight="251650048" behindDoc="1" locked="0" layoutInCell="1" allowOverlap="1" wp14:anchorId="30707FDA" wp14:editId="4BDC1D7A">
            <wp:simplePos x="0" y="0"/>
            <wp:positionH relativeFrom="column">
              <wp:posOffset>-4810813</wp:posOffset>
            </wp:positionH>
            <wp:positionV relativeFrom="paragraph">
              <wp:posOffset>-894327</wp:posOffset>
            </wp:positionV>
            <wp:extent cx="7547212" cy="8552087"/>
            <wp:effectExtent l="0" t="0" r="0" b="190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7547212" cy="855208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1" locked="0" layoutInCell="1" allowOverlap="1" wp14:anchorId="1777F742" wp14:editId="5169DA6C">
            <wp:simplePos x="0" y="0"/>
            <wp:positionH relativeFrom="column">
              <wp:posOffset>4721234</wp:posOffset>
            </wp:positionH>
            <wp:positionV relativeFrom="paragraph">
              <wp:posOffset>-326532</wp:posOffset>
            </wp:positionV>
            <wp:extent cx="1663065" cy="541655"/>
            <wp:effectExtent l="0" t="0" r="0" b="0"/>
            <wp:wrapTight wrapText="bothSides">
              <wp:wrapPolygon edited="0">
                <wp:start x="2227" y="0"/>
                <wp:lineTo x="0" y="15193"/>
                <wp:lineTo x="0" y="20511"/>
                <wp:lineTo x="21278" y="20511"/>
                <wp:lineTo x="21278" y="0"/>
                <wp:lineTo x="3711" y="0"/>
                <wp:lineTo x="2227" y="0"/>
              </wp:wrapPolygon>
            </wp:wrapTight>
            <wp:docPr id="1192968171" name="Image 1192968171" descr="Espace Presse - Efr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ace Presse - Efre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3065" cy="541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997338" w14:textId="0C5BD9C6" w:rsidR="0058332A" w:rsidRDefault="0058332A" w:rsidP="68E6A0B1">
      <w:pPr>
        <w:spacing w:line="259" w:lineRule="auto"/>
      </w:pPr>
    </w:p>
    <w:p w14:paraId="0920CFEE" w14:textId="5D4FFF2F" w:rsidR="00D722CE" w:rsidRDefault="00D722CE" w:rsidP="68E6A0B1">
      <w:pPr>
        <w:spacing w:line="259" w:lineRule="auto"/>
      </w:pPr>
    </w:p>
    <w:p w14:paraId="3AB0B04D" w14:textId="161DC072" w:rsidR="00D722CE" w:rsidRDefault="00D722CE" w:rsidP="68E6A0B1">
      <w:pPr>
        <w:spacing w:line="259" w:lineRule="auto"/>
      </w:pPr>
    </w:p>
    <w:p w14:paraId="0390C9B6" w14:textId="448F4848" w:rsidR="00D722CE" w:rsidRDefault="0028148F" w:rsidP="68E6A0B1">
      <w:pPr>
        <w:spacing w:line="259" w:lineRule="auto"/>
      </w:pPr>
      <w:r>
        <w:rPr>
          <w:noProof/>
        </w:rPr>
        <mc:AlternateContent>
          <mc:Choice Requires="wps">
            <w:drawing>
              <wp:anchor distT="0" distB="0" distL="114300" distR="114300" simplePos="0" relativeHeight="251655168" behindDoc="0" locked="0" layoutInCell="1" allowOverlap="1" wp14:anchorId="0C54895D" wp14:editId="1DF16985">
                <wp:simplePos x="0" y="0"/>
                <wp:positionH relativeFrom="column">
                  <wp:posOffset>-361183</wp:posOffset>
                </wp:positionH>
                <wp:positionV relativeFrom="paragraph">
                  <wp:posOffset>229453</wp:posOffset>
                </wp:positionV>
                <wp:extent cx="4667250" cy="113220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4667250" cy="1132205"/>
                        </a:xfrm>
                        <a:prstGeom prst="rect">
                          <a:avLst/>
                        </a:prstGeom>
                        <a:noFill/>
                        <a:ln>
                          <a:noFill/>
                        </a:ln>
                        <a:effectLst/>
                        <a:extLst>
                          <a:ext uri="{C572A759-6A51-4108-AA02-DFA0A04FC94B}">
                            <ma14:wrappingTextBoxFlag xmlns:pic="http://schemas.openxmlformats.org/drawingml/2006/picture" xmlns:a14="http://schemas.microsoft.com/office/drawing/2010/main"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30891D5" w14:textId="0F2D6EFD" w:rsidR="008915FD" w:rsidRPr="00264141" w:rsidRDefault="00610366">
                            <w:pPr>
                              <w:rPr>
                                <w:rFonts w:ascii="Gill Sans MT" w:hAnsi="Gill Sans MT"/>
                                <w:color w:val="0070C0"/>
                                <w:sz w:val="52"/>
                                <w:szCs w:val="52"/>
                              </w:rPr>
                            </w:pPr>
                            <w:r w:rsidRPr="00264141">
                              <w:rPr>
                                <w:rFonts w:ascii="Gill Sans MT" w:hAnsi="Gill Sans MT"/>
                                <w:color w:val="0070C0"/>
                                <w:sz w:val="52"/>
                                <w:szCs w:val="52"/>
                              </w:rPr>
                              <w:t>Projet Gestion d’un agenda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4895D" id="Zone de texte 4" o:spid="_x0000_s1027" type="#_x0000_t202" style="position:absolute;margin-left:-28.45pt;margin-top:18.05pt;width:367.5pt;height:89.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" filled="f" stroked="f">
                <v:textbox>
                  <w:txbxContent>
                    <w:p w14:paraId="230891D5" w14:textId="0F2D6EFD" w:rsidR="008915FD" w:rsidRPr="00264141" w:rsidRDefault="00610366">
                      <w:pPr>
                        <w:rPr>
                          <w:rFonts w:ascii="Gill Sans MT" w:hAnsi="Gill Sans MT"/>
                          <w:color w:val="0070C0"/>
                          <w:sz w:val="52"/>
                          <w:szCs w:val="52"/>
                        </w:rPr>
                      </w:pPr>
                      <w:r w:rsidRPr="00264141">
                        <w:rPr>
                          <w:rFonts w:ascii="Gill Sans MT" w:hAnsi="Gill Sans MT"/>
                          <w:color w:val="0070C0"/>
                          <w:sz w:val="52"/>
                          <w:szCs w:val="52"/>
                        </w:rPr>
                        <w:t>Projet Gestion d’un agenda</w:t>
                      </w:r>
                    </w:p>
                  </w:txbxContent>
                </v:textbox>
                <w10:wrap type="square"/>
              </v:shape>
            </w:pict>
          </mc:Fallback>
        </mc:AlternateContent>
      </w:r>
    </w:p>
    <w:p w14:paraId="0F0B2665" w14:textId="32E383EB" w:rsidR="00D722CE" w:rsidRDefault="00D722CE" w:rsidP="68E6A0B1">
      <w:pPr>
        <w:spacing w:line="259" w:lineRule="auto"/>
      </w:pPr>
    </w:p>
    <w:p w14:paraId="7C04C8CE" w14:textId="7689BFA9" w:rsidR="00D722CE" w:rsidRDefault="00D722CE" w:rsidP="68E6A0B1">
      <w:pPr>
        <w:spacing w:line="259" w:lineRule="auto"/>
      </w:pPr>
    </w:p>
    <w:p w14:paraId="1C421F3A" w14:textId="49BF222F" w:rsidR="00D722CE" w:rsidRDefault="00D722CE" w:rsidP="68E6A0B1">
      <w:pPr>
        <w:spacing w:line="259" w:lineRule="auto"/>
      </w:pPr>
    </w:p>
    <w:p w14:paraId="439D343A" w14:textId="77777777" w:rsidR="00D722CE" w:rsidRDefault="00D722CE" w:rsidP="68E6A0B1">
      <w:pPr>
        <w:spacing w:line="259" w:lineRule="auto"/>
      </w:pPr>
    </w:p>
    <w:p w14:paraId="145F68B1" w14:textId="77777777" w:rsidR="00D722CE" w:rsidRDefault="00D722CE" w:rsidP="68E6A0B1">
      <w:pPr>
        <w:spacing w:line="259" w:lineRule="auto"/>
      </w:pPr>
    </w:p>
    <w:p w14:paraId="54DB4693" w14:textId="77777777" w:rsidR="00D722CE" w:rsidRDefault="00D722CE" w:rsidP="68E6A0B1">
      <w:pPr>
        <w:spacing w:line="259" w:lineRule="auto"/>
      </w:pPr>
    </w:p>
    <w:p w14:paraId="60660613" w14:textId="77777777" w:rsidR="00D722CE" w:rsidRDefault="00D722CE" w:rsidP="68E6A0B1">
      <w:pPr>
        <w:spacing w:line="259" w:lineRule="auto"/>
      </w:pPr>
    </w:p>
    <w:p w14:paraId="448BFFC2" w14:textId="77777777" w:rsidR="00D722CE" w:rsidRDefault="00D722CE" w:rsidP="68E6A0B1">
      <w:pPr>
        <w:spacing w:line="259" w:lineRule="auto"/>
      </w:pPr>
    </w:p>
    <w:p w14:paraId="226712A2" w14:textId="77777777" w:rsidR="00D722CE" w:rsidRDefault="00D722CE" w:rsidP="68E6A0B1">
      <w:pPr>
        <w:spacing w:line="259" w:lineRule="auto"/>
      </w:pPr>
    </w:p>
    <w:p w14:paraId="7EC151D6" w14:textId="77777777" w:rsidR="00D722CE" w:rsidRDefault="00D722CE" w:rsidP="68E6A0B1">
      <w:pPr>
        <w:spacing w:line="259" w:lineRule="auto"/>
      </w:pPr>
    </w:p>
    <w:p w14:paraId="5AF08189" w14:textId="77777777" w:rsidR="00D722CE" w:rsidRDefault="00D722CE" w:rsidP="68E6A0B1">
      <w:pPr>
        <w:spacing w:line="259" w:lineRule="auto"/>
      </w:pPr>
    </w:p>
    <w:p w14:paraId="2271792E" w14:textId="77777777" w:rsidR="00D722CE" w:rsidRDefault="00D722CE" w:rsidP="68E6A0B1">
      <w:pPr>
        <w:spacing w:line="259" w:lineRule="auto"/>
      </w:pPr>
    </w:p>
    <w:p w14:paraId="72C1D583" w14:textId="77777777" w:rsidR="00D722CE" w:rsidRDefault="00D722CE" w:rsidP="68E6A0B1">
      <w:pPr>
        <w:spacing w:line="259" w:lineRule="auto"/>
      </w:pPr>
    </w:p>
    <w:p w14:paraId="6A8E57D2" w14:textId="77777777" w:rsidR="00D722CE" w:rsidRDefault="00D722CE" w:rsidP="68E6A0B1">
      <w:pPr>
        <w:spacing w:line="259" w:lineRule="auto"/>
      </w:pPr>
    </w:p>
    <w:p w14:paraId="3D39F8C4" w14:textId="77777777" w:rsidR="00D722CE" w:rsidRDefault="00D722CE" w:rsidP="68E6A0B1">
      <w:pPr>
        <w:spacing w:line="259" w:lineRule="auto"/>
      </w:pPr>
    </w:p>
    <w:p w14:paraId="2220FF92" w14:textId="77777777" w:rsidR="00D722CE" w:rsidRDefault="00D722CE" w:rsidP="68E6A0B1">
      <w:pPr>
        <w:spacing w:line="259" w:lineRule="auto"/>
      </w:pPr>
    </w:p>
    <w:p w14:paraId="03C1FE63" w14:textId="77777777" w:rsidR="00D722CE" w:rsidRDefault="00D722CE" w:rsidP="68E6A0B1">
      <w:pPr>
        <w:spacing w:line="259" w:lineRule="auto"/>
      </w:pPr>
    </w:p>
    <w:p w14:paraId="357C540E" w14:textId="77777777" w:rsidR="00D722CE" w:rsidRDefault="00D722CE" w:rsidP="68E6A0B1">
      <w:pPr>
        <w:spacing w:line="259" w:lineRule="auto"/>
      </w:pPr>
    </w:p>
    <w:p w14:paraId="1B463E1E" w14:textId="77777777" w:rsidR="00D722CE" w:rsidRDefault="00D722CE" w:rsidP="68E6A0B1">
      <w:pPr>
        <w:spacing w:line="259" w:lineRule="auto"/>
      </w:pPr>
    </w:p>
    <w:p w14:paraId="091165C1" w14:textId="77777777" w:rsidR="00D722CE" w:rsidRDefault="00D722CE" w:rsidP="68E6A0B1">
      <w:pPr>
        <w:spacing w:line="259" w:lineRule="auto"/>
      </w:pPr>
    </w:p>
    <w:p w14:paraId="76BC920B" w14:textId="77777777" w:rsidR="00D722CE" w:rsidRDefault="00D722CE" w:rsidP="68E6A0B1">
      <w:pPr>
        <w:spacing w:line="259" w:lineRule="auto"/>
      </w:pPr>
    </w:p>
    <w:p w14:paraId="7B36EE08" w14:textId="77777777" w:rsidR="00D722CE" w:rsidRDefault="00D722CE" w:rsidP="68E6A0B1">
      <w:pPr>
        <w:spacing w:line="259" w:lineRule="auto"/>
      </w:pPr>
    </w:p>
    <w:p w14:paraId="666C2278" w14:textId="77777777" w:rsidR="00D722CE" w:rsidRDefault="00D722CE" w:rsidP="68E6A0B1">
      <w:pPr>
        <w:spacing w:line="259" w:lineRule="auto"/>
      </w:pPr>
    </w:p>
    <w:p w14:paraId="29E384FC" w14:textId="77777777" w:rsidR="00D722CE" w:rsidRDefault="00D722CE" w:rsidP="68E6A0B1">
      <w:pPr>
        <w:spacing w:line="259" w:lineRule="auto"/>
      </w:pPr>
    </w:p>
    <w:p w14:paraId="565F4618" w14:textId="77777777" w:rsidR="00D722CE" w:rsidRDefault="00D722CE" w:rsidP="68E6A0B1">
      <w:pPr>
        <w:spacing w:line="259" w:lineRule="auto"/>
      </w:pPr>
    </w:p>
    <w:p w14:paraId="45551F29" w14:textId="77777777" w:rsidR="00D722CE" w:rsidRDefault="00D722CE" w:rsidP="68E6A0B1">
      <w:pPr>
        <w:spacing w:line="259" w:lineRule="auto"/>
      </w:pPr>
    </w:p>
    <w:p w14:paraId="2BA0F94A" w14:textId="77777777" w:rsidR="00D722CE" w:rsidRDefault="00D722CE" w:rsidP="68E6A0B1">
      <w:pPr>
        <w:spacing w:line="259" w:lineRule="auto"/>
      </w:pPr>
    </w:p>
    <w:p w14:paraId="5E5D56C7" w14:textId="77777777" w:rsidR="00D722CE" w:rsidRDefault="00D722CE" w:rsidP="68E6A0B1">
      <w:pPr>
        <w:spacing w:line="259" w:lineRule="auto"/>
      </w:pPr>
    </w:p>
    <w:p w14:paraId="7AC99609" w14:textId="77777777" w:rsidR="00D722CE" w:rsidRDefault="00D722CE" w:rsidP="68E6A0B1">
      <w:pPr>
        <w:spacing w:line="259" w:lineRule="auto"/>
      </w:pPr>
    </w:p>
    <w:p w14:paraId="34FDA0CF" w14:textId="77777777" w:rsidR="00D722CE" w:rsidRDefault="00D722CE" w:rsidP="68E6A0B1">
      <w:pPr>
        <w:spacing w:line="259" w:lineRule="auto"/>
      </w:pPr>
    </w:p>
    <w:p w14:paraId="388E8678" w14:textId="77777777" w:rsidR="00D722CE" w:rsidRDefault="00D722CE" w:rsidP="68E6A0B1">
      <w:pPr>
        <w:spacing w:line="259" w:lineRule="auto"/>
      </w:pPr>
    </w:p>
    <w:p w14:paraId="20DB97F5" w14:textId="77777777" w:rsidR="00D722CE" w:rsidRDefault="00D722CE" w:rsidP="68E6A0B1">
      <w:pPr>
        <w:spacing w:line="259" w:lineRule="auto"/>
      </w:pPr>
    </w:p>
    <w:p w14:paraId="6928A985" w14:textId="77777777" w:rsidR="00D722CE" w:rsidRDefault="00D722CE" w:rsidP="68E6A0B1">
      <w:pPr>
        <w:spacing w:line="259" w:lineRule="auto"/>
      </w:pPr>
    </w:p>
    <w:p w14:paraId="058D2D75" w14:textId="77777777" w:rsidR="00D722CE" w:rsidRDefault="00D722CE" w:rsidP="68E6A0B1">
      <w:pPr>
        <w:spacing w:line="259" w:lineRule="auto"/>
      </w:pPr>
    </w:p>
    <w:p w14:paraId="1D121B10" w14:textId="77777777" w:rsidR="00D722CE" w:rsidRDefault="00D722CE" w:rsidP="68E6A0B1">
      <w:pPr>
        <w:spacing w:line="259" w:lineRule="auto"/>
      </w:pPr>
    </w:p>
    <w:p w14:paraId="04B7E1D1" w14:textId="77777777" w:rsidR="00D722CE" w:rsidRDefault="00D722CE" w:rsidP="68E6A0B1">
      <w:pPr>
        <w:spacing w:line="259" w:lineRule="auto"/>
      </w:pPr>
    </w:p>
    <w:p w14:paraId="55D94C29" w14:textId="77777777" w:rsidR="00D722CE" w:rsidRDefault="00D722CE" w:rsidP="68E6A0B1">
      <w:pPr>
        <w:spacing w:line="259" w:lineRule="auto"/>
      </w:pPr>
    </w:p>
    <w:p w14:paraId="4C7324D9" w14:textId="344333C2" w:rsidR="00D722CE" w:rsidRDefault="00D722CE" w:rsidP="68E6A0B1">
      <w:pPr>
        <w:spacing w:line="259" w:lineRule="auto"/>
      </w:pPr>
    </w:p>
    <w:p w14:paraId="36FD8B54" w14:textId="1688898F" w:rsidR="00D722CE" w:rsidRDefault="0028148F" w:rsidP="68E6A0B1">
      <w:pPr>
        <w:spacing w:line="259" w:lineRule="auto"/>
      </w:pPr>
      <w:r>
        <w:rPr>
          <w:noProof/>
        </w:rPr>
        <mc:AlternateContent>
          <mc:Choice Requires="wps">
            <w:drawing>
              <wp:anchor distT="0" distB="0" distL="114300" distR="114300" simplePos="0" relativeHeight="251654144" behindDoc="0" locked="0" layoutInCell="1" allowOverlap="1" wp14:anchorId="17C36F3D" wp14:editId="4FDCE71C">
                <wp:simplePos x="0" y="0"/>
                <wp:positionH relativeFrom="column">
                  <wp:posOffset>4488247</wp:posOffset>
                </wp:positionH>
                <wp:positionV relativeFrom="paragraph">
                  <wp:posOffset>397501</wp:posOffset>
                </wp:positionV>
                <wp:extent cx="1978025" cy="1132205"/>
                <wp:effectExtent l="0" t="0" r="0" b="0"/>
                <wp:wrapSquare wrapText="bothSides"/>
                <wp:docPr id="748212786" name="Zone de texte 748212786"/>
                <wp:cNvGraphicFramePr/>
                <a:graphic xmlns:a="http://schemas.openxmlformats.org/drawingml/2006/main">
                  <a:graphicData uri="http://schemas.microsoft.com/office/word/2010/wordprocessingShape">
                    <wps:wsp>
                      <wps:cNvSpPr txBox="1"/>
                      <wps:spPr>
                        <a:xfrm>
                          <a:off x="0" y="0"/>
                          <a:ext cx="1978025" cy="1132205"/>
                        </a:xfrm>
                        <a:prstGeom prst="rect">
                          <a:avLst/>
                        </a:prstGeom>
                        <a:noFill/>
                        <a:ln>
                          <a:noFill/>
                        </a:ln>
                        <a:effectLst/>
                        <a:extLst>
                          <a:ext uri="{C572A759-6A51-4108-AA02-DFA0A04FC94B}">
                            <ma14:wrappingTextBoxFlag xmlns:pic="http://schemas.openxmlformats.org/drawingml/2006/picture" xmlns:a14="http://schemas.microsoft.com/office/drawing/2010/main"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5006403" w14:textId="486B333A" w:rsidR="007D58C9" w:rsidRDefault="007D58C9" w:rsidP="007D58C9">
                            <w:pPr>
                              <w:jc w:val="right"/>
                              <w:rPr>
                                <w:rFonts w:ascii="Gill Sans MT" w:hAnsi="Gill Sans MT"/>
                                <w:color w:val="0070C0"/>
                                <w:sz w:val="36"/>
                                <w:szCs w:val="36"/>
                              </w:rPr>
                            </w:pPr>
                            <w:r>
                              <w:rPr>
                                <w:rFonts w:ascii="Gill Sans MT" w:hAnsi="Gill Sans MT"/>
                                <w:color w:val="0070C0"/>
                                <w:sz w:val="36"/>
                                <w:szCs w:val="36"/>
                              </w:rPr>
                              <w:t>L2 – Groupe C</w:t>
                            </w:r>
                          </w:p>
                          <w:p w14:paraId="344DB26D" w14:textId="77777777" w:rsidR="007D58C9" w:rsidRDefault="007D58C9" w:rsidP="007D58C9">
                            <w:pPr>
                              <w:jc w:val="right"/>
                              <w:rPr>
                                <w:rFonts w:ascii="Gill Sans MT" w:hAnsi="Gill Sans MT"/>
                                <w:color w:val="0070C0"/>
                                <w:sz w:val="36"/>
                                <w:szCs w:val="36"/>
                              </w:rPr>
                            </w:pPr>
                          </w:p>
                          <w:p w14:paraId="04F7110B" w14:textId="1D5C1BE9" w:rsidR="007D58C9" w:rsidRPr="009A7DEB" w:rsidRDefault="007D58C9" w:rsidP="007D58C9">
                            <w:pPr>
                              <w:ind w:left="708" w:firstLine="708"/>
                              <w:jc w:val="right"/>
                              <w:rPr>
                                <w:rFonts w:ascii="Gill Sans MT" w:hAnsi="Gill Sans MT"/>
                                <w:color w:val="0070C0"/>
                                <w:sz w:val="36"/>
                                <w:szCs w:val="36"/>
                              </w:rPr>
                            </w:pPr>
                            <w:r>
                              <w:rPr>
                                <w:rFonts w:ascii="Gill Sans MT" w:hAnsi="Gill Sans MT"/>
                                <w:color w:val="0070C0"/>
                                <w:sz w:val="36"/>
                                <w:szCs w:val="36"/>
                              </w:rPr>
                              <w:t>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36F3D" id="Zone de texte 748212786" o:spid="_x0000_s1028" type="#_x0000_t202" style="position:absolute;margin-left:353.4pt;margin-top:31.3pt;width:155.75pt;height:89.1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" filled="f" stroked="f">
                <v:textbox>
                  <w:txbxContent>
                    <w:p w14:paraId="45006403" w14:textId="486B333A" w:rsidR="007D58C9" w:rsidRDefault="007D58C9" w:rsidP="007D58C9">
                      <w:pPr>
                        <w:jc w:val="right"/>
                        <w:rPr>
                          <w:rFonts w:ascii="Gill Sans MT" w:hAnsi="Gill Sans MT"/>
                          <w:color w:val="0070C0"/>
                          <w:sz w:val="36"/>
                          <w:szCs w:val="36"/>
                        </w:rPr>
                      </w:pPr>
                      <w:r>
                        <w:rPr>
                          <w:rFonts w:ascii="Gill Sans MT" w:hAnsi="Gill Sans MT"/>
                          <w:color w:val="0070C0"/>
                          <w:sz w:val="36"/>
                          <w:szCs w:val="36"/>
                        </w:rPr>
                        <w:t>L2 – Groupe C</w:t>
                      </w:r>
                    </w:p>
                    <w:p w14:paraId="344DB26D" w14:textId="77777777" w:rsidR="007D58C9" w:rsidRDefault="007D58C9" w:rsidP="007D58C9">
                      <w:pPr>
                        <w:jc w:val="right"/>
                        <w:rPr>
                          <w:rFonts w:ascii="Gill Sans MT" w:hAnsi="Gill Sans MT"/>
                          <w:color w:val="0070C0"/>
                          <w:sz w:val="36"/>
                          <w:szCs w:val="36"/>
                        </w:rPr>
                      </w:pPr>
                    </w:p>
                    <w:p w14:paraId="04F7110B" w14:textId="1D5C1BE9" w:rsidR="007D58C9" w:rsidRPr="009A7DEB" w:rsidRDefault="007D58C9" w:rsidP="007D58C9">
                      <w:pPr>
                        <w:ind w:left="708" w:firstLine="708"/>
                        <w:jc w:val="right"/>
                        <w:rPr>
                          <w:rFonts w:ascii="Gill Sans MT" w:hAnsi="Gill Sans MT"/>
                          <w:color w:val="0070C0"/>
                          <w:sz w:val="36"/>
                          <w:szCs w:val="36"/>
                        </w:rPr>
                      </w:pPr>
                      <w:r>
                        <w:rPr>
                          <w:rFonts w:ascii="Gill Sans MT" w:hAnsi="Gill Sans MT"/>
                          <w:color w:val="0070C0"/>
                          <w:sz w:val="36"/>
                          <w:szCs w:val="36"/>
                        </w:rPr>
                        <w:t>2023</w:t>
                      </w:r>
                    </w:p>
                  </w:txbxContent>
                </v:textbox>
                <w10:wrap type="square"/>
              </v:shape>
            </w:pict>
          </mc:Fallback>
        </mc:AlternateContent>
      </w:r>
      <w:r>
        <w:rPr>
          <w:noProof/>
        </w:rPr>
        <mc:AlternateContent>
          <mc:Choice Requires="wps">
            <w:drawing>
              <wp:anchor distT="0" distB="0" distL="114300" distR="114300" simplePos="0" relativeHeight="251652096" behindDoc="0" locked="0" layoutInCell="1" allowOverlap="1" wp14:anchorId="4B97BEF5" wp14:editId="483FBA5A">
                <wp:simplePos x="0" y="0"/>
                <wp:positionH relativeFrom="column">
                  <wp:posOffset>-218772</wp:posOffset>
                </wp:positionH>
                <wp:positionV relativeFrom="paragraph">
                  <wp:posOffset>301966</wp:posOffset>
                </wp:positionV>
                <wp:extent cx="4667250" cy="1132205"/>
                <wp:effectExtent l="0" t="0" r="0" b="0"/>
                <wp:wrapSquare wrapText="bothSides"/>
                <wp:docPr id="1731749701" name="Zone de texte 1731749701"/>
                <wp:cNvGraphicFramePr/>
                <a:graphic xmlns:a="http://schemas.openxmlformats.org/drawingml/2006/main">
                  <a:graphicData uri="http://schemas.microsoft.com/office/word/2010/wordprocessingShape">
                    <wps:wsp>
                      <wps:cNvSpPr txBox="1"/>
                      <wps:spPr>
                        <a:xfrm>
                          <a:off x="0" y="0"/>
                          <a:ext cx="4667250" cy="1132205"/>
                        </a:xfrm>
                        <a:prstGeom prst="rect">
                          <a:avLst/>
                        </a:prstGeom>
                        <a:noFill/>
                        <a:ln>
                          <a:noFill/>
                        </a:ln>
                        <a:effectLst/>
                        <a:extLst>
                          <a:ext uri="{C572A759-6A51-4108-AA02-DFA0A04FC94B}">
                            <ma14:wrappingTextBoxFlag xmlns:pic="http://schemas.openxmlformats.org/drawingml/2006/picture" xmlns:a14="http://schemas.microsoft.com/office/drawing/2010/main"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965442B" w14:textId="25F44951" w:rsidR="00264141" w:rsidRPr="009A7DEB" w:rsidRDefault="009A7DEB" w:rsidP="00264141">
                            <w:pPr>
                              <w:rPr>
                                <w:rFonts w:ascii="Gill Sans MT" w:hAnsi="Gill Sans MT"/>
                                <w:color w:val="0070C0"/>
                                <w:sz w:val="36"/>
                                <w:szCs w:val="36"/>
                              </w:rPr>
                            </w:pPr>
                            <w:r w:rsidRPr="009A7DEB">
                              <w:rPr>
                                <w:rFonts w:ascii="Gill Sans MT" w:hAnsi="Gill Sans MT"/>
                                <w:color w:val="0070C0"/>
                                <w:sz w:val="36"/>
                                <w:szCs w:val="36"/>
                              </w:rPr>
                              <w:t>ASSOUAD Adrien</w:t>
                            </w:r>
                          </w:p>
                          <w:p w14:paraId="40FBFAF8" w14:textId="40CA8CE1" w:rsidR="009A7DEB" w:rsidRPr="009A7DEB" w:rsidRDefault="009A7DEB" w:rsidP="00264141">
                            <w:pPr>
                              <w:rPr>
                                <w:rFonts w:ascii="Gill Sans MT" w:hAnsi="Gill Sans MT"/>
                                <w:color w:val="0070C0"/>
                                <w:sz w:val="36"/>
                                <w:szCs w:val="36"/>
                              </w:rPr>
                            </w:pPr>
                            <w:r w:rsidRPr="009A7DEB">
                              <w:rPr>
                                <w:rFonts w:ascii="Gill Sans MT" w:hAnsi="Gill Sans MT"/>
                                <w:color w:val="0070C0"/>
                                <w:sz w:val="36"/>
                                <w:szCs w:val="36"/>
                              </w:rPr>
                              <w:t>BIAL Thibault</w:t>
                            </w:r>
                          </w:p>
                          <w:p w14:paraId="43675C60" w14:textId="4A650400" w:rsidR="009A7DEB" w:rsidRPr="009A7DEB" w:rsidRDefault="009A7DEB" w:rsidP="00264141">
                            <w:pPr>
                              <w:rPr>
                                <w:rFonts w:ascii="Gill Sans MT" w:hAnsi="Gill Sans MT"/>
                                <w:color w:val="0070C0"/>
                                <w:sz w:val="36"/>
                                <w:szCs w:val="36"/>
                              </w:rPr>
                            </w:pPr>
                            <w:r w:rsidRPr="009A7DEB">
                              <w:rPr>
                                <w:rFonts w:ascii="Gill Sans MT" w:hAnsi="Gill Sans MT"/>
                                <w:color w:val="0070C0"/>
                                <w:sz w:val="36"/>
                                <w:szCs w:val="36"/>
                              </w:rPr>
                              <w:t>CHAN PENG Julien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7BEF5" id="Zone de texte 1731749701" o:spid="_x0000_s1029" type="#_x0000_t202" style="position:absolute;margin-left:-17.25pt;margin-top:23.8pt;width:367.5pt;height:89.1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" filled="f" stroked="f">
                <v:textbox>
                  <w:txbxContent>
                    <w:p w14:paraId="2965442B" w14:textId="25F44951" w:rsidR="00264141" w:rsidRPr="009A7DEB" w:rsidRDefault="009A7DEB" w:rsidP="00264141">
                      <w:pPr>
                        <w:rPr>
                          <w:rFonts w:ascii="Gill Sans MT" w:hAnsi="Gill Sans MT"/>
                          <w:color w:val="0070C0"/>
                          <w:sz w:val="36"/>
                          <w:szCs w:val="36"/>
                        </w:rPr>
                      </w:pPr>
                      <w:r w:rsidRPr="009A7DEB">
                        <w:rPr>
                          <w:rFonts w:ascii="Gill Sans MT" w:hAnsi="Gill Sans MT"/>
                          <w:color w:val="0070C0"/>
                          <w:sz w:val="36"/>
                          <w:szCs w:val="36"/>
                        </w:rPr>
                        <w:t>ASSOUAD Adrien</w:t>
                      </w:r>
                    </w:p>
                    <w:p w14:paraId="40FBFAF8" w14:textId="40CA8CE1" w:rsidR="009A7DEB" w:rsidRPr="009A7DEB" w:rsidRDefault="009A7DEB" w:rsidP="00264141">
                      <w:pPr>
                        <w:rPr>
                          <w:rFonts w:ascii="Gill Sans MT" w:hAnsi="Gill Sans MT"/>
                          <w:color w:val="0070C0"/>
                          <w:sz w:val="36"/>
                          <w:szCs w:val="36"/>
                        </w:rPr>
                      </w:pPr>
                      <w:r w:rsidRPr="009A7DEB">
                        <w:rPr>
                          <w:rFonts w:ascii="Gill Sans MT" w:hAnsi="Gill Sans MT"/>
                          <w:color w:val="0070C0"/>
                          <w:sz w:val="36"/>
                          <w:szCs w:val="36"/>
                        </w:rPr>
                        <w:t>BIAL Thibault</w:t>
                      </w:r>
                    </w:p>
                    <w:p w14:paraId="43675C60" w14:textId="4A650400" w:rsidR="009A7DEB" w:rsidRPr="009A7DEB" w:rsidRDefault="009A7DEB" w:rsidP="00264141">
                      <w:pPr>
                        <w:rPr>
                          <w:rFonts w:ascii="Gill Sans MT" w:hAnsi="Gill Sans MT"/>
                          <w:color w:val="0070C0"/>
                          <w:sz w:val="36"/>
                          <w:szCs w:val="36"/>
                        </w:rPr>
                      </w:pPr>
                      <w:r w:rsidRPr="009A7DEB">
                        <w:rPr>
                          <w:rFonts w:ascii="Gill Sans MT" w:hAnsi="Gill Sans MT"/>
                          <w:color w:val="0070C0"/>
                          <w:sz w:val="36"/>
                          <w:szCs w:val="36"/>
                        </w:rPr>
                        <w:t>CHAN PENG Julien</w:t>
                      </w:r>
                    </w:p>
                  </w:txbxContent>
                </v:textbox>
                <w10:wrap type="square"/>
              </v:shape>
            </w:pict>
          </mc:Fallback>
        </mc:AlternateContent>
      </w:r>
    </w:p>
    <w:p w14:paraId="3CCC2EA8" w14:textId="77777777" w:rsidR="00A82357" w:rsidRDefault="00A82357">
      <w:pPr>
        <w:rPr>
          <w:rFonts w:cs="Times New Roman"/>
          <w:sz w:val="22"/>
          <w:szCs w:val="22"/>
        </w:rPr>
      </w:pPr>
      <w:r>
        <w:br w:type="page"/>
      </w:r>
    </w:p>
    <w:sdt>
      <w:sdtPr>
        <w:rPr>
          <w:rFonts w:asciiTheme="minorHAnsi" w:eastAsiaTheme="minorEastAsia" w:hAnsiTheme="minorHAnsi" w:cstheme="minorBidi"/>
          <w:color w:val="auto"/>
          <w:sz w:val="24"/>
          <w:szCs w:val="24"/>
        </w:rPr>
        <w:id w:val="765500780"/>
        <w:docPartObj>
          <w:docPartGallery w:val="Table of Contents"/>
          <w:docPartUnique/>
        </w:docPartObj>
      </w:sdtPr>
      <w:sdtEndPr>
        <w:rPr>
          <w:b/>
          <w:bCs/>
        </w:rPr>
      </w:sdtEndPr>
      <w:sdtContent>
        <w:p w14:paraId="19876B2A" w14:textId="593DADA9" w:rsidR="00A61A29" w:rsidRPr="00052167" w:rsidRDefault="00052167">
          <w:pPr>
            <w:pStyle w:val="TOCHeading"/>
            <w:rPr>
              <w:sz w:val="36"/>
              <w:szCs w:val="36"/>
            </w:rPr>
          </w:pPr>
          <w:r w:rsidRPr="00052167">
            <w:rPr>
              <w:sz w:val="36"/>
              <w:szCs w:val="36"/>
            </w:rPr>
            <w:t>Sommaire</w:t>
          </w:r>
        </w:p>
        <w:p w14:paraId="4F5AC262" w14:textId="77777777" w:rsidR="00052167" w:rsidRPr="00052167" w:rsidRDefault="00052167" w:rsidP="00052167"/>
        <w:p w14:paraId="05E8681F" w14:textId="329259F5" w:rsidR="00052167" w:rsidRPr="00052167" w:rsidRDefault="00A61A29">
          <w:pPr>
            <w:pStyle w:val="TOC1"/>
            <w:tabs>
              <w:tab w:val="right" w:leader="dot" w:pos="9057"/>
            </w:tabs>
            <w:rPr>
              <w:rFonts w:cstheme="minorBidi"/>
              <w:noProof/>
              <w:kern w:val="2"/>
              <w:sz w:val="28"/>
              <w:szCs w:val="28"/>
              <w14:ligatures w14:val="standardContextual"/>
            </w:rPr>
          </w:pPr>
          <w:r w:rsidRPr="00052167">
            <w:rPr>
              <w:sz w:val="28"/>
              <w:szCs w:val="28"/>
            </w:rPr>
            <w:fldChar w:fldCharType="begin"/>
          </w:r>
          <w:r w:rsidRPr="00052167">
            <w:rPr>
              <w:sz w:val="28"/>
              <w:szCs w:val="28"/>
            </w:rPr>
            <w:instrText xml:space="preserve"> TOC \o "1-3" \h \z \u </w:instrText>
          </w:r>
          <w:r w:rsidRPr="00052167">
            <w:rPr>
              <w:sz w:val="28"/>
              <w:szCs w:val="28"/>
            </w:rPr>
            <w:fldChar w:fldCharType="separate"/>
          </w:r>
          <w:hyperlink w:anchor="_Toc153129569" w:history="1">
            <w:r w:rsidR="00052167" w:rsidRPr="00052167">
              <w:rPr>
                <w:rStyle w:val="Hyperlink"/>
                <w:noProof/>
                <w:sz w:val="28"/>
                <w:szCs w:val="28"/>
              </w:rPr>
              <w:t>Introduction</w:t>
            </w:r>
            <w:r w:rsidR="00052167" w:rsidRPr="00052167">
              <w:rPr>
                <w:noProof/>
                <w:webHidden/>
                <w:sz w:val="28"/>
                <w:szCs w:val="28"/>
              </w:rPr>
              <w:tab/>
            </w:r>
            <w:r w:rsidR="00052167" w:rsidRPr="00052167">
              <w:rPr>
                <w:noProof/>
                <w:webHidden/>
                <w:sz w:val="28"/>
                <w:szCs w:val="28"/>
              </w:rPr>
              <w:fldChar w:fldCharType="begin"/>
            </w:r>
            <w:r w:rsidR="00052167" w:rsidRPr="00052167">
              <w:rPr>
                <w:noProof/>
                <w:webHidden/>
                <w:sz w:val="28"/>
                <w:szCs w:val="28"/>
              </w:rPr>
              <w:instrText xml:space="preserve"> PAGEREF _Toc153129569 \h </w:instrText>
            </w:r>
            <w:r w:rsidR="00052167" w:rsidRPr="00052167">
              <w:rPr>
                <w:noProof/>
                <w:webHidden/>
                <w:sz w:val="28"/>
                <w:szCs w:val="28"/>
              </w:rPr>
            </w:r>
            <w:r w:rsidR="00052167" w:rsidRPr="00052167">
              <w:rPr>
                <w:noProof/>
                <w:webHidden/>
                <w:sz w:val="28"/>
                <w:szCs w:val="28"/>
              </w:rPr>
              <w:fldChar w:fldCharType="separate"/>
            </w:r>
            <w:r w:rsidR="00052167" w:rsidRPr="00052167">
              <w:rPr>
                <w:noProof/>
                <w:webHidden/>
                <w:sz w:val="28"/>
                <w:szCs w:val="28"/>
              </w:rPr>
              <w:t>2</w:t>
            </w:r>
            <w:r w:rsidR="00052167" w:rsidRPr="00052167">
              <w:rPr>
                <w:noProof/>
                <w:webHidden/>
                <w:sz w:val="28"/>
                <w:szCs w:val="28"/>
              </w:rPr>
              <w:fldChar w:fldCharType="end"/>
            </w:r>
          </w:hyperlink>
        </w:p>
        <w:p w14:paraId="3FEF1B31" w14:textId="3866B22B" w:rsidR="00052167" w:rsidRPr="00052167" w:rsidRDefault="00052167">
          <w:pPr>
            <w:pStyle w:val="TOC1"/>
            <w:tabs>
              <w:tab w:val="left" w:pos="440"/>
              <w:tab w:val="right" w:leader="dot" w:pos="9057"/>
            </w:tabs>
            <w:rPr>
              <w:rFonts w:cstheme="minorBidi"/>
              <w:noProof/>
              <w:kern w:val="2"/>
              <w:sz w:val="28"/>
              <w:szCs w:val="28"/>
              <w14:ligatures w14:val="standardContextual"/>
            </w:rPr>
          </w:pPr>
          <w:hyperlink w:anchor="_Toc153129570" w:history="1">
            <w:r w:rsidRPr="00052167">
              <w:rPr>
                <w:rStyle w:val="Hyperlink"/>
                <w:noProof/>
                <w:sz w:val="28"/>
                <w:szCs w:val="28"/>
              </w:rPr>
              <w:t>I.</w:t>
            </w:r>
            <w:r w:rsidRPr="00052167">
              <w:rPr>
                <w:rFonts w:cstheme="minorBidi"/>
                <w:noProof/>
                <w:kern w:val="2"/>
                <w:sz w:val="28"/>
                <w:szCs w:val="28"/>
                <w14:ligatures w14:val="standardContextual"/>
              </w:rPr>
              <w:tab/>
            </w:r>
            <w:r w:rsidRPr="00052167">
              <w:rPr>
                <w:rStyle w:val="Hyperlink"/>
                <w:noProof/>
                <w:sz w:val="28"/>
                <w:szCs w:val="28"/>
              </w:rPr>
              <w:t>Notions importantes : les listes à niveau</w:t>
            </w:r>
            <w:r w:rsidRPr="00052167">
              <w:rPr>
                <w:noProof/>
                <w:webHidden/>
                <w:sz w:val="28"/>
                <w:szCs w:val="28"/>
              </w:rPr>
              <w:tab/>
            </w:r>
            <w:r w:rsidRPr="00052167">
              <w:rPr>
                <w:noProof/>
                <w:webHidden/>
                <w:sz w:val="28"/>
                <w:szCs w:val="28"/>
              </w:rPr>
              <w:fldChar w:fldCharType="begin"/>
            </w:r>
            <w:r w:rsidRPr="00052167">
              <w:rPr>
                <w:noProof/>
                <w:webHidden/>
                <w:sz w:val="28"/>
                <w:szCs w:val="28"/>
              </w:rPr>
              <w:instrText xml:space="preserve"> PAGEREF _Toc153129570 \h </w:instrText>
            </w:r>
            <w:r w:rsidRPr="00052167">
              <w:rPr>
                <w:noProof/>
                <w:webHidden/>
                <w:sz w:val="28"/>
                <w:szCs w:val="28"/>
              </w:rPr>
            </w:r>
            <w:r w:rsidRPr="00052167">
              <w:rPr>
                <w:noProof/>
                <w:webHidden/>
                <w:sz w:val="28"/>
                <w:szCs w:val="28"/>
              </w:rPr>
              <w:fldChar w:fldCharType="separate"/>
            </w:r>
            <w:r w:rsidRPr="00052167">
              <w:rPr>
                <w:noProof/>
                <w:webHidden/>
                <w:sz w:val="28"/>
                <w:szCs w:val="28"/>
              </w:rPr>
              <w:t>3</w:t>
            </w:r>
            <w:r w:rsidRPr="00052167">
              <w:rPr>
                <w:noProof/>
                <w:webHidden/>
                <w:sz w:val="28"/>
                <w:szCs w:val="28"/>
              </w:rPr>
              <w:fldChar w:fldCharType="end"/>
            </w:r>
          </w:hyperlink>
        </w:p>
        <w:p w14:paraId="52F30DE7" w14:textId="0467F4C8" w:rsidR="00052167" w:rsidRPr="00052167" w:rsidRDefault="00052167">
          <w:pPr>
            <w:pStyle w:val="TOC1"/>
            <w:tabs>
              <w:tab w:val="left" w:pos="440"/>
              <w:tab w:val="right" w:leader="dot" w:pos="9057"/>
            </w:tabs>
            <w:rPr>
              <w:rFonts w:cstheme="minorBidi"/>
              <w:noProof/>
              <w:kern w:val="2"/>
              <w:sz w:val="28"/>
              <w:szCs w:val="28"/>
              <w14:ligatures w14:val="standardContextual"/>
            </w:rPr>
          </w:pPr>
          <w:hyperlink w:anchor="_Toc153129571" w:history="1">
            <w:r w:rsidRPr="00052167">
              <w:rPr>
                <w:rStyle w:val="Hyperlink"/>
                <w:noProof/>
                <w:sz w:val="28"/>
                <w:szCs w:val="28"/>
              </w:rPr>
              <w:t>II.</w:t>
            </w:r>
            <w:r w:rsidRPr="00052167">
              <w:rPr>
                <w:rFonts w:cstheme="minorBidi"/>
                <w:noProof/>
                <w:kern w:val="2"/>
                <w:sz w:val="28"/>
                <w:szCs w:val="28"/>
                <w14:ligatures w14:val="standardContextual"/>
              </w:rPr>
              <w:tab/>
            </w:r>
            <w:r w:rsidRPr="00052167">
              <w:rPr>
                <w:rStyle w:val="Hyperlink"/>
                <w:noProof/>
                <w:sz w:val="28"/>
                <w:szCs w:val="28"/>
              </w:rPr>
              <w:t>Les structures et les fonctions utilisées</w:t>
            </w:r>
            <w:r w:rsidRPr="00052167">
              <w:rPr>
                <w:noProof/>
                <w:webHidden/>
                <w:sz w:val="28"/>
                <w:szCs w:val="28"/>
              </w:rPr>
              <w:tab/>
            </w:r>
            <w:r w:rsidRPr="00052167">
              <w:rPr>
                <w:noProof/>
                <w:webHidden/>
                <w:sz w:val="28"/>
                <w:szCs w:val="28"/>
              </w:rPr>
              <w:fldChar w:fldCharType="begin"/>
            </w:r>
            <w:r w:rsidRPr="00052167">
              <w:rPr>
                <w:noProof/>
                <w:webHidden/>
                <w:sz w:val="28"/>
                <w:szCs w:val="28"/>
              </w:rPr>
              <w:instrText xml:space="preserve"> PAGEREF _Toc153129571 \h </w:instrText>
            </w:r>
            <w:r w:rsidRPr="00052167">
              <w:rPr>
                <w:noProof/>
                <w:webHidden/>
                <w:sz w:val="28"/>
                <w:szCs w:val="28"/>
              </w:rPr>
            </w:r>
            <w:r w:rsidRPr="00052167">
              <w:rPr>
                <w:noProof/>
                <w:webHidden/>
                <w:sz w:val="28"/>
                <w:szCs w:val="28"/>
              </w:rPr>
              <w:fldChar w:fldCharType="separate"/>
            </w:r>
            <w:r w:rsidRPr="00052167">
              <w:rPr>
                <w:noProof/>
                <w:webHidden/>
                <w:sz w:val="28"/>
                <w:szCs w:val="28"/>
              </w:rPr>
              <w:t>4</w:t>
            </w:r>
            <w:r w:rsidRPr="00052167">
              <w:rPr>
                <w:noProof/>
                <w:webHidden/>
                <w:sz w:val="28"/>
                <w:szCs w:val="28"/>
              </w:rPr>
              <w:fldChar w:fldCharType="end"/>
            </w:r>
          </w:hyperlink>
        </w:p>
        <w:p w14:paraId="51692E5C" w14:textId="00047DC7" w:rsidR="00052167" w:rsidRPr="00052167" w:rsidRDefault="00052167">
          <w:pPr>
            <w:pStyle w:val="TOC1"/>
            <w:tabs>
              <w:tab w:val="left" w:pos="660"/>
              <w:tab w:val="right" w:leader="dot" w:pos="9057"/>
            </w:tabs>
            <w:rPr>
              <w:rFonts w:cstheme="minorBidi"/>
              <w:noProof/>
              <w:kern w:val="2"/>
              <w:sz w:val="28"/>
              <w:szCs w:val="28"/>
              <w14:ligatures w14:val="standardContextual"/>
            </w:rPr>
          </w:pPr>
          <w:hyperlink w:anchor="_Toc153129572" w:history="1">
            <w:r w:rsidRPr="00052167">
              <w:rPr>
                <w:rStyle w:val="Hyperlink"/>
                <w:noProof/>
                <w:sz w:val="28"/>
                <w:szCs w:val="28"/>
              </w:rPr>
              <w:t>III.</w:t>
            </w:r>
            <w:r w:rsidRPr="00052167">
              <w:rPr>
                <w:rFonts w:cstheme="minorBidi"/>
                <w:noProof/>
                <w:kern w:val="2"/>
                <w:sz w:val="28"/>
                <w:szCs w:val="28"/>
                <w14:ligatures w14:val="standardContextual"/>
              </w:rPr>
              <w:tab/>
            </w:r>
            <w:r w:rsidRPr="00052167">
              <w:rPr>
                <w:rStyle w:val="Hyperlink"/>
                <w:noProof/>
                <w:sz w:val="28"/>
                <w:szCs w:val="28"/>
              </w:rPr>
              <w:t>Les fonctions de recherches</w:t>
            </w:r>
            <w:r w:rsidRPr="00052167">
              <w:rPr>
                <w:noProof/>
                <w:webHidden/>
                <w:sz w:val="28"/>
                <w:szCs w:val="28"/>
              </w:rPr>
              <w:tab/>
            </w:r>
            <w:r w:rsidRPr="00052167">
              <w:rPr>
                <w:noProof/>
                <w:webHidden/>
                <w:sz w:val="28"/>
                <w:szCs w:val="28"/>
              </w:rPr>
              <w:fldChar w:fldCharType="begin"/>
            </w:r>
            <w:r w:rsidRPr="00052167">
              <w:rPr>
                <w:noProof/>
                <w:webHidden/>
                <w:sz w:val="28"/>
                <w:szCs w:val="28"/>
              </w:rPr>
              <w:instrText xml:space="preserve"> PAGEREF _Toc153129572 \h </w:instrText>
            </w:r>
            <w:r w:rsidRPr="00052167">
              <w:rPr>
                <w:noProof/>
                <w:webHidden/>
                <w:sz w:val="28"/>
                <w:szCs w:val="28"/>
              </w:rPr>
            </w:r>
            <w:r w:rsidRPr="00052167">
              <w:rPr>
                <w:noProof/>
                <w:webHidden/>
                <w:sz w:val="28"/>
                <w:szCs w:val="28"/>
              </w:rPr>
              <w:fldChar w:fldCharType="separate"/>
            </w:r>
            <w:r w:rsidRPr="00052167">
              <w:rPr>
                <w:noProof/>
                <w:webHidden/>
                <w:sz w:val="28"/>
                <w:szCs w:val="28"/>
              </w:rPr>
              <w:t>6</w:t>
            </w:r>
            <w:r w:rsidRPr="00052167">
              <w:rPr>
                <w:noProof/>
                <w:webHidden/>
                <w:sz w:val="28"/>
                <w:szCs w:val="28"/>
              </w:rPr>
              <w:fldChar w:fldCharType="end"/>
            </w:r>
          </w:hyperlink>
        </w:p>
        <w:p w14:paraId="4B245849" w14:textId="20F50463" w:rsidR="00052167" w:rsidRPr="00052167" w:rsidRDefault="00052167">
          <w:pPr>
            <w:pStyle w:val="TOC2"/>
            <w:tabs>
              <w:tab w:val="left" w:pos="660"/>
              <w:tab w:val="right" w:leader="dot" w:pos="9057"/>
            </w:tabs>
            <w:rPr>
              <w:rFonts w:cstheme="minorBidi"/>
              <w:noProof/>
              <w:kern w:val="2"/>
              <w:sz w:val="28"/>
              <w:szCs w:val="28"/>
              <w14:ligatures w14:val="standardContextual"/>
            </w:rPr>
          </w:pPr>
          <w:hyperlink w:anchor="_Toc153129573" w:history="1">
            <w:r w:rsidRPr="00052167">
              <w:rPr>
                <w:rStyle w:val="Hyperlink"/>
                <w:noProof/>
                <w:sz w:val="28"/>
                <w:szCs w:val="28"/>
              </w:rPr>
              <w:t>a.</w:t>
            </w:r>
            <w:r w:rsidRPr="00052167">
              <w:rPr>
                <w:rFonts w:cstheme="minorBidi"/>
                <w:noProof/>
                <w:kern w:val="2"/>
                <w:sz w:val="28"/>
                <w:szCs w:val="28"/>
                <w14:ligatures w14:val="standardContextual"/>
              </w:rPr>
              <w:tab/>
            </w:r>
            <w:r w:rsidRPr="00052167">
              <w:rPr>
                <w:rStyle w:val="Hyperlink"/>
                <w:noProof/>
                <w:sz w:val="28"/>
                <w:szCs w:val="28"/>
              </w:rPr>
              <w:t>La recherche classique</w:t>
            </w:r>
            <w:r w:rsidRPr="00052167">
              <w:rPr>
                <w:noProof/>
                <w:webHidden/>
                <w:sz w:val="28"/>
                <w:szCs w:val="28"/>
              </w:rPr>
              <w:tab/>
            </w:r>
            <w:r w:rsidRPr="00052167">
              <w:rPr>
                <w:noProof/>
                <w:webHidden/>
                <w:sz w:val="28"/>
                <w:szCs w:val="28"/>
              </w:rPr>
              <w:fldChar w:fldCharType="begin"/>
            </w:r>
            <w:r w:rsidRPr="00052167">
              <w:rPr>
                <w:noProof/>
                <w:webHidden/>
                <w:sz w:val="28"/>
                <w:szCs w:val="28"/>
              </w:rPr>
              <w:instrText xml:space="preserve"> PAGEREF _Toc153129573 \h </w:instrText>
            </w:r>
            <w:r w:rsidRPr="00052167">
              <w:rPr>
                <w:noProof/>
                <w:webHidden/>
                <w:sz w:val="28"/>
                <w:szCs w:val="28"/>
              </w:rPr>
            </w:r>
            <w:r w:rsidRPr="00052167">
              <w:rPr>
                <w:noProof/>
                <w:webHidden/>
                <w:sz w:val="28"/>
                <w:szCs w:val="28"/>
              </w:rPr>
              <w:fldChar w:fldCharType="separate"/>
            </w:r>
            <w:r w:rsidRPr="00052167">
              <w:rPr>
                <w:noProof/>
                <w:webHidden/>
                <w:sz w:val="28"/>
                <w:szCs w:val="28"/>
              </w:rPr>
              <w:t>6</w:t>
            </w:r>
            <w:r w:rsidRPr="00052167">
              <w:rPr>
                <w:noProof/>
                <w:webHidden/>
                <w:sz w:val="28"/>
                <w:szCs w:val="28"/>
              </w:rPr>
              <w:fldChar w:fldCharType="end"/>
            </w:r>
          </w:hyperlink>
        </w:p>
        <w:p w14:paraId="4C5BD2B1" w14:textId="43F362C1" w:rsidR="00052167" w:rsidRPr="00052167" w:rsidRDefault="00052167">
          <w:pPr>
            <w:pStyle w:val="TOC2"/>
            <w:tabs>
              <w:tab w:val="left" w:pos="660"/>
              <w:tab w:val="right" w:leader="dot" w:pos="9057"/>
            </w:tabs>
            <w:rPr>
              <w:rFonts w:cstheme="minorBidi"/>
              <w:noProof/>
              <w:kern w:val="2"/>
              <w:sz w:val="28"/>
              <w:szCs w:val="28"/>
              <w14:ligatures w14:val="standardContextual"/>
            </w:rPr>
          </w:pPr>
          <w:hyperlink w:anchor="_Toc153129574" w:history="1">
            <w:r w:rsidRPr="00052167">
              <w:rPr>
                <w:rStyle w:val="Hyperlink"/>
                <w:noProof/>
                <w:sz w:val="28"/>
                <w:szCs w:val="28"/>
              </w:rPr>
              <w:t>b.</w:t>
            </w:r>
            <w:r w:rsidRPr="00052167">
              <w:rPr>
                <w:rFonts w:cstheme="minorBidi"/>
                <w:noProof/>
                <w:kern w:val="2"/>
                <w:sz w:val="28"/>
                <w:szCs w:val="28"/>
                <w14:ligatures w14:val="standardContextual"/>
              </w:rPr>
              <w:tab/>
            </w:r>
            <w:r w:rsidRPr="00052167">
              <w:rPr>
                <w:rStyle w:val="Hyperlink"/>
                <w:noProof/>
                <w:sz w:val="28"/>
                <w:szCs w:val="28"/>
              </w:rPr>
              <w:t>La recherche par niveau</w:t>
            </w:r>
            <w:r w:rsidRPr="00052167">
              <w:rPr>
                <w:noProof/>
                <w:webHidden/>
                <w:sz w:val="28"/>
                <w:szCs w:val="28"/>
              </w:rPr>
              <w:tab/>
            </w:r>
            <w:r w:rsidRPr="00052167">
              <w:rPr>
                <w:noProof/>
                <w:webHidden/>
                <w:sz w:val="28"/>
                <w:szCs w:val="28"/>
              </w:rPr>
              <w:fldChar w:fldCharType="begin"/>
            </w:r>
            <w:r w:rsidRPr="00052167">
              <w:rPr>
                <w:noProof/>
                <w:webHidden/>
                <w:sz w:val="28"/>
                <w:szCs w:val="28"/>
              </w:rPr>
              <w:instrText xml:space="preserve"> PAGEREF _Toc153129574 \h </w:instrText>
            </w:r>
            <w:r w:rsidRPr="00052167">
              <w:rPr>
                <w:noProof/>
                <w:webHidden/>
                <w:sz w:val="28"/>
                <w:szCs w:val="28"/>
              </w:rPr>
            </w:r>
            <w:r w:rsidRPr="00052167">
              <w:rPr>
                <w:noProof/>
                <w:webHidden/>
                <w:sz w:val="28"/>
                <w:szCs w:val="28"/>
              </w:rPr>
              <w:fldChar w:fldCharType="separate"/>
            </w:r>
            <w:r w:rsidRPr="00052167">
              <w:rPr>
                <w:noProof/>
                <w:webHidden/>
                <w:sz w:val="28"/>
                <w:szCs w:val="28"/>
              </w:rPr>
              <w:t>7</w:t>
            </w:r>
            <w:r w:rsidRPr="00052167">
              <w:rPr>
                <w:noProof/>
                <w:webHidden/>
                <w:sz w:val="28"/>
                <w:szCs w:val="28"/>
              </w:rPr>
              <w:fldChar w:fldCharType="end"/>
            </w:r>
          </w:hyperlink>
        </w:p>
        <w:p w14:paraId="79AEB8E6" w14:textId="7D0F6122" w:rsidR="00052167" w:rsidRPr="00052167" w:rsidRDefault="00052167">
          <w:pPr>
            <w:pStyle w:val="TOC1"/>
            <w:tabs>
              <w:tab w:val="left" w:pos="660"/>
              <w:tab w:val="right" w:leader="dot" w:pos="9057"/>
            </w:tabs>
            <w:rPr>
              <w:rFonts w:cstheme="minorBidi"/>
              <w:noProof/>
              <w:kern w:val="2"/>
              <w:sz w:val="28"/>
              <w:szCs w:val="28"/>
              <w14:ligatures w14:val="standardContextual"/>
            </w:rPr>
          </w:pPr>
          <w:hyperlink w:anchor="_Toc153129575" w:history="1">
            <w:r w:rsidRPr="00052167">
              <w:rPr>
                <w:rStyle w:val="Hyperlink"/>
                <w:noProof/>
                <w:sz w:val="28"/>
                <w:szCs w:val="28"/>
              </w:rPr>
              <w:t>IV.</w:t>
            </w:r>
            <w:r w:rsidRPr="00052167">
              <w:rPr>
                <w:rFonts w:cstheme="minorBidi"/>
                <w:noProof/>
                <w:kern w:val="2"/>
                <w:sz w:val="28"/>
                <w:szCs w:val="28"/>
                <w14:ligatures w14:val="standardContextual"/>
              </w:rPr>
              <w:tab/>
            </w:r>
            <w:r w:rsidRPr="00052167">
              <w:rPr>
                <w:rStyle w:val="Hyperlink"/>
                <w:noProof/>
                <w:sz w:val="28"/>
                <w:szCs w:val="28"/>
              </w:rPr>
              <w:t>Stockage de contacts dans une liste à niveaux</w:t>
            </w:r>
            <w:r w:rsidRPr="00052167">
              <w:rPr>
                <w:noProof/>
                <w:webHidden/>
                <w:sz w:val="28"/>
                <w:szCs w:val="28"/>
              </w:rPr>
              <w:tab/>
            </w:r>
            <w:r w:rsidRPr="00052167">
              <w:rPr>
                <w:noProof/>
                <w:webHidden/>
                <w:sz w:val="28"/>
                <w:szCs w:val="28"/>
              </w:rPr>
              <w:fldChar w:fldCharType="begin"/>
            </w:r>
            <w:r w:rsidRPr="00052167">
              <w:rPr>
                <w:noProof/>
                <w:webHidden/>
                <w:sz w:val="28"/>
                <w:szCs w:val="28"/>
              </w:rPr>
              <w:instrText xml:space="preserve"> PAGEREF _Toc153129575 \h </w:instrText>
            </w:r>
            <w:r w:rsidRPr="00052167">
              <w:rPr>
                <w:noProof/>
                <w:webHidden/>
                <w:sz w:val="28"/>
                <w:szCs w:val="28"/>
              </w:rPr>
            </w:r>
            <w:r w:rsidRPr="00052167">
              <w:rPr>
                <w:noProof/>
                <w:webHidden/>
                <w:sz w:val="28"/>
                <w:szCs w:val="28"/>
              </w:rPr>
              <w:fldChar w:fldCharType="separate"/>
            </w:r>
            <w:r w:rsidRPr="00052167">
              <w:rPr>
                <w:noProof/>
                <w:webHidden/>
                <w:sz w:val="28"/>
                <w:szCs w:val="28"/>
              </w:rPr>
              <w:t>9</w:t>
            </w:r>
            <w:r w:rsidRPr="00052167">
              <w:rPr>
                <w:noProof/>
                <w:webHidden/>
                <w:sz w:val="28"/>
                <w:szCs w:val="28"/>
              </w:rPr>
              <w:fldChar w:fldCharType="end"/>
            </w:r>
          </w:hyperlink>
        </w:p>
        <w:p w14:paraId="3EF83F46" w14:textId="2AC1AA30" w:rsidR="00052167" w:rsidRPr="00052167" w:rsidRDefault="00052167">
          <w:pPr>
            <w:pStyle w:val="TOC1"/>
            <w:tabs>
              <w:tab w:val="right" w:leader="dot" w:pos="9057"/>
            </w:tabs>
            <w:rPr>
              <w:rFonts w:cstheme="minorBidi"/>
              <w:noProof/>
              <w:kern w:val="2"/>
              <w:sz w:val="28"/>
              <w:szCs w:val="28"/>
              <w14:ligatures w14:val="standardContextual"/>
            </w:rPr>
          </w:pPr>
          <w:hyperlink w:anchor="_Toc153129576" w:history="1">
            <w:r w:rsidRPr="00052167">
              <w:rPr>
                <w:rStyle w:val="Hyperlink"/>
                <w:noProof/>
                <w:sz w:val="28"/>
                <w:szCs w:val="28"/>
              </w:rPr>
              <w:t>Conclusion</w:t>
            </w:r>
            <w:r w:rsidRPr="00052167">
              <w:rPr>
                <w:noProof/>
                <w:webHidden/>
                <w:sz w:val="28"/>
                <w:szCs w:val="28"/>
              </w:rPr>
              <w:tab/>
            </w:r>
            <w:r w:rsidRPr="00052167">
              <w:rPr>
                <w:noProof/>
                <w:webHidden/>
                <w:sz w:val="28"/>
                <w:szCs w:val="28"/>
              </w:rPr>
              <w:fldChar w:fldCharType="begin"/>
            </w:r>
            <w:r w:rsidRPr="00052167">
              <w:rPr>
                <w:noProof/>
                <w:webHidden/>
                <w:sz w:val="28"/>
                <w:szCs w:val="28"/>
              </w:rPr>
              <w:instrText xml:space="preserve"> PAGEREF _Toc153129576 \h </w:instrText>
            </w:r>
            <w:r w:rsidRPr="00052167">
              <w:rPr>
                <w:noProof/>
                <w:webHidden/>
                <w:sz w:val="28"/>
                <w:szCs w:val="28"/>
              </w:rPr>
            </w:r>
            <w:r w:rsidRPr="00052167">
              <w:rPr>
                <w:noProof/>
                <w:webHidden/>
                <w:sz w:val="28"/>
                <w:szCs w:val="28"/>
              </w:rPr>
              <w:fldChar w:fldCharType="separate"/>
            </w:r>
            <w:r w:rsidRPr="00052167">
              <w:rPr>
                <w:noProof/>
                <w:webHidden/>
                <w:sz w:val="28"/>
                <w:szCs w:val="28"/>
              </w:rPr>
              <w:t>11</w:t>
            </w:r>
            <w:r w:rsidRPr="00052167">
              <w:rPr>
                <w:noProof/>
                <w:webHidden/>
                <w:sz w:val="28"/>
                <w:szCs w:val="28"/>
              </w:rPr>
              <w:fldChar w:fldCharType="end"/>
            </w:r>
          </w:hyperlink>
        </w:p>
        <w:p w14:paraId="7B26E29A" w14:textId="54A033AD" w:rsidR="00A61A29" w:rsidRDefault="00A61A29">
          <w:r w:rsidRPr="00052167">
            <w:rPr>
              <w:b/>
              <w:bCs/>
              <w:sz w:val="32"/>
              <w:szCs w:val="32"/>
            </w:rPr>
            <w:fldChar w:fldCharType="end"/>
          </w:r>
        </w:p>
      </w:sdtContent>
    </w:sdt>
    <w:p w14:paraId="4F9F74F6" w14:textId="77777777" w:rsidR="00A326AD" w:rsidRDefault="00A326AD" w:rsidP="00A326AD"/>
    <w:p w14:paraId="37B77C28" w14:textId="77777777" w:rsidR="001069B6" w:rsidRDefault="001069B6" w:rsidP="00A326AD"/>
    <w:p w14:paraId="762447BE" w14:textId="77777777" w:rsidR="001069B6" w:rsidRDefault="001069B6" w:rsidP="00A326AD"/>
    <w:p w14:paraId="493FDF5D" w14:textId="77777777" w:rsidR="001069B6" w:rsidRDefault="001069B6" w:rsidP="00A326AD"/>
    <w:p w14:paraId="7A2F57AE" w14:textId="77777777" w:rsidR="001069B6" w:rsidRDefault="001069B6" w:rsidP="00A326AD"/>
    <w:p w14:paraId="6264B8E7" w14:textId="77777777" w:rsidR="001069B6" w:rsidRDefault="001069B6" w:rsidP="00A326AD"/>
    <w:p w14:paraId="24B7DC12" w14:textId="77777777" w:rsidR="001069B6" w:rsidRDefault="001069B6" w:rsidP="00A326AD"/>
    <w:p w14:paraId="122FA8F7" w14:textId="77777777" w:rsidR="001069B6" w:rsidRPr="00A326AD" w:rsidRDefault="001069B6" w:rsidP="00A326AD"/>
    <w:p w14:paraId="4122C2D5" w14:textId="2A91F45D" w:rsidR="00384EDB" w:rsidRDefault="00080700" w:rsidP="00C00E7A">
      <w:pPr>
        <w:pStyle w:val="Heading1"/>
      </w:pPr>
      <w:bookmarkStart w:id="0" w:name="_Toc153129569"/>
      <w:r w:rsidRPr="00080700">
        <w:t>Introduction</w:t>
      </w:r>
      <w:bookmarkEnd w:id="0"/>
    </w:p>
    <w:p w14:paraId="7BA9E9A5" w14:textId="77777777" w:rsidR="00E91A81" w:rsidRDefault="00E91A81" w:rsidP="00E91A81"/>
    <w:p w14:paraId="7E44DBA4" w14:textId="6EE05FB9" w:rsidR="00F17AA4" w:rsidRDefault="00E91A81" w:rsidP="006C267E">
      <w:pPr>
        <w:jc w:val="both"/>
      </w:pPr>
      <w:r>
        <w:t>Dans le cadre de ce module</w:t>
      </w:r>
      <w:r w:rsidR="00932815">
        <w:t xml:space="preserve"> (Algorithme et </w:t>
      </w:r>
      <w:r w:rsidR="006A6409">
        <w:t>structure</w:t>
      </w:r>
      <w:r w:rsidR="00932815">
        <w:t xml:space="preserve"> de données 2)</w:t>
      </w:r>
      <w:r w:rsidR="006A6409">
        <w:t xml:space="preserve">, </w:t>
      </w:r>
      <w:r w:rsidR="005055F2">
        <w:t xml:space="preserve">nous devions </w:t>
      </w:r>
      <w:r w:rsidR="006C267E">
        <w:t>réaliser</w:t>
      </w:r>
      <w:r w:rsidR="005055F2">
        <w:t xml:space="preserve"> un projet en trinôme intitulé « Gestion d’un agenda ».</w:t>
      </w:r>
      <w:r w:rsidR="00F17AA4">
        <w:t xml:space="preserve"> Le but de ce projet est donc de réaliser un programme en C qui permet de gérer un agenda en utilisant une structure de données intermédiaire avec les listes. Cette structure de données permettra, dans le même temps, de : </w:t>
      </w:r>
    </w:p>
    <w:p w14:paraId="489B66B3" w14:textId="77777777" w:rsidR="00E612CC" w:rsidRDefault="00E612CC" w:rsidP="006C267E">
      <w:pPr>
        <w:jc w:val="both"/>
      </w:pPr>
    </w:p>
    <w:p w14:paraId="0E986147" w14:textId="1FD4CBDA" w:rsidR="00F17AA4" w:rsidRDefault="00D7269C" w:rsidP="006C267E">
      <w:pPr>
        <w:pStyle w:val="ListParagraph"/>
        <w:numPr>
          <w:ilvl w:val="0"/>
          <w:numId w:val="3"/>
        </w:numPr>
        <w:jc w:val="both"/>
      </w:pPr>
      <w:r>
        <w:t>Conserver</w:t>
      </w:r>
      <w:r w:rsidR="00F17AA4">
        <w:t xml:space="preserve"> un ordre entre ses éléments</w:t>
      </w:r>
      <w:r w:rsidR="00E612CC">
        <w:t xml:space="preserve">. </w:t>
      </w:r>
      <w:r w:rsidR="00F17AA4">
        <w:t>Ainsi, on pourra comparer les éléments deux à deux, et déterminer lequel des deux doit être rangé « avant l’autre » dans cette structure de données</w:t>
      </w:r>
      <w:r w:rsidR="00C439F9">
        <w:t>.</w:t>
      </w:r>
    </w:p>
    <w:p w14:paraId="34EECB9C" w14:textId="77777777" w:rsidR="00E612CC" w:rsidRDefault="00E612CC" w:rsidP="002428E8">
      <w:pPr>
        <w:pStyle w:val="ListParagraph"/>
        <w:jc w:val="both"/>
      </w:pPr>
    </w:p>
    <w:p w14:paraId="06D8892F" w14:textId="6305D281" w:rsidR="00F17AA4" w:rsidRDefault="00D7269C" w:rsidP="00D7269C">
      <w:pPr>
        <w:pStyle w:val="ListParagraph"/>
        <w:numPr>
          <w:ilvl w:val="0"/>
          <w:numId w:val="3"/>
        </w:numPr>
        <w:jc w:val="both"/>
      </w:pPr>
      <w:r>
        <w:t>Effectuer</w:t>
      </w:r>
      <w:r w:rsidR="00F17AA4">
        <w:t xml:space="preserve"> les opérations standard (insertion, recherche, suppression) avec une complexité qui reste faible, notamment plus faible qu’avec une liste simplement chaînée.</w:t>
      </w:r>
    </w:p>
    <w:p w14:paraId="5018D13D" w14:textId="77777777" w:rsidR="007A2149" w:rsidRDefault="007A2149" w:rsidP="006C267E">
      <w:pPr>
        <w:jc w:val="both"/>
      </w:pPr>
    </w:p>
    <w:p w14:paraId="3A7F952B" w14:textId="7C612EBB" w:rsidR="001933FD" w:rsidRDefault="001F12F0" w:rsidP="006C267E">
      <w:pPr>
        <w:jc w:val="both"/>
      </w:pPr>
      <w:r>
        <w:t>Concrètement, les objectifs de ce projet sont d</w:t>
      </w:r>
      <w:r w:rsidR="00A479CD">
        <w:t>’utiliser et c</w:t>
      </w:r>
      <w:r>
        <w:t>omprendre le fonctionnement des listes</w:t>
      </w:r>
      <w:r w:rsidR="00A479CD">
        <w:t xml:space="preserve"> à niveau et des listes</w:t>
      </w:r>
      <w:r>
        <w:t xml:space="preserve"> </w:t>
      </w:r>
      <w:r w:rsidR="00A479CD">
        <w:t>de manière générale</w:t>
      </w:r>
      <w:r w:rsidR="0057283E">
        <w:t>,</w:t>
      </w:r>
      <w:r w:rsidR="0057283E" w:rsidRPr="0057283E">
        <w:t xml:space="preserve"> </w:t>
      </w:r>
      <w:r w:rsidR="0057283E">
        <w:t>ainsi que les structures et les fonctions nécessaires pour les cellules et les listes à niveau.</w:t>
      </w:r>
    </w:p>
    <w:p w14:paraId="40F57D4A" w14:textId="4288D07D" w:rsidR="00095A7D" w:rsidRDefault="00095A7D" w:rsidP="006C267E">
      <w:pPr>
        <w:jc w:val="both"/>
      </w:pPr>
      <w:r>
        <w:br w:type="page"/>
      </w:r>
    </w:p>
    <w:p w14:paraId="4D166FDA" w14:textId="36FD0318" w:rsidR="0057283E" w:rsidRPr="00F1136E" w:rsidRDefault="0057283E" w:rsidP="00C00E7A">
      <w:pPr>
        <w:pStyle w:val="Heading1"/>
        <w:numPr>
          <w:ilvl w:val="0"/>
          <w:numId w:val="6"/>
        </w:numPr>
      </w:pPr>
      <w:bookmarkStart w:id="1" w:name="_Toc153129570"/>
      <w:r w:rsidRPr="00F1136E">
        <w:t>Notions importantes</w:t>
      </w:r>
      <w:r w:rsidR="00BF7AE8" w:rsidRPr="00F1136E">
        <w:t> : les listes à niveau</w:t>
      </w:r>
      <w:bookmarkEnd w:id="1"/>
    </w:p>
    <w:p w14:paraId="672EBF1A" w14:textId="77777777" w:rsidR="00080700" w:rsidRDefault="00080700" w:rsidP="006C267E">
      <w:pPr>
        <w:jc w:val="both"/>
      </w:pPr>
    </w:p>
    <w:p w14:paraId="2FFBBCC5" w14:textId="77777777" w:rsidR="002C0FFD" w:rsidRDefault="002C0FFD" w:rsidP="006C267E">
      <w:pPr>
        <w:jc w:val="both"/>
      </w:pPr>
    </w:p>
    <w:p w14:paraId="76FEF718" w14:textId="77777777" w:rsidR="00B42E9D" w:rsidRDefault="00B42E9D" w:rsidP="006C267E">
      <w:pPr>
        <w:jc w:val="both"/>
      </w:pPr>
      <w:r>
        <w:t xml:space="preserve">Au cours du semestre nous avons appris à créer et manipuler des listes chaînées reliant des cellules. Une cellule contient une valeur et pointe vers une autre cellule, et une liste chaînée pointe vers la cellule </w:t>
      </w:r>
      <w:proofErr w:type="spellStart"/>
      <w:r w:rsidRPr="006A07F6">
        <w:rPr>
          <w:i/>
          <w:iCs/>
        </w:rPr>
        <w:t>head</w:t>
      </w:r>
      <w:proofErr w:type="spellEnd"/>
      <w:r w:rsidRPr="006A07F6">
        <w:rPr>
          <w:i/>
          <w:iCs/>
        </w:rPr>
        <w:t>.</w:t>
      </w:r>
      <w:r>
        <w:t xml:space="preserve"> </w:t>
      </w:r>
    </w:p>
    <w:p w14:paraId="2E5A3F3E" w14:textId="77777777" w:rsidR="00B42E9D" w:rsidRDefault="00B42E9D" w:rsidP="006C267E">
      <w:pPr>
        <w:jc w:val="both"/>
      </w:pPr>
    </w:p>
    <w:p w14:paraId="5778A689" w14:textId="3619D1FC" w:rsidR="002C0FFD" w:rsidRDefault="00B42E9D" w:rsidP="006C267E">
      <w:pPr>
        <w:jc w:val="both"/>
      </w:pPr>
      <w:r>
        <w:t>Pour ce projet nous utiliserons le même principe mais sur plusieurs niveaux représentés par une hauteur. Le principe est le même, la seule différence est que chaque cellule pointe la suivante sur le même niveau et ne pointe pas la cellule au niveau le plus bas comme on pourrait le croire.</w:t>
      </w:r>
    </w:p>
    <w:p w14:paraId="56781291" w14:textId="18A0FA09" w:rsidR="00B42E9D" w:rsidRDefault="00B42E9D" w:rsidP="006C267E">
      <w:pPr>
        <w:jc w:val="both"/>
      </w:pPr>
    </w:p>
    <w:p w14:paraId="743E47E7" w14:textId="1B4276BA" w:rsidR="00DC413F" w:rsidRDefault="00F36F0E" w:rsidP="006C267E">
      <w:pPr>
        <w:jc w:val="both"/>
      </w:pPr>
      <w:r w:rsidRPr="0076457B">
        <w:rPr>
          <w:noProof/>
        </w:rPr>
        <w:drawing>
          <wp:anchor distT="0" distB="0" distL="114300" distR="114300" simplePos="0" relativeHeight="251648000" behindDoc="1" locked="0" layoutInCell="1" allowOverlap="1" wp14:anchorId="2305B45B" wp14:editId="38D2EF26">
            <wp:simplePos x="0" y="0"/>
            <wp:positionH relativeFrom="column">
              <wp:posOffset>-216817</wp:posOffset>
            </wp:positionH>
            <wp:positionV relativeFrom="paragraph">
              <wp:posOffset>318208</wp:posOffset>
            </wp:positionV>
            <wp:extent cx="6647815" cy="629920"/>
            <wp:effectExtent l="0" t="0" r="635" b="0"/>
            <wp:wrapTight wrapText="bothSides">
              <wp:wrapPolygon edited="0">
                <wp:start x="0" y="0"/>
                <wp:lineTo x="0" y="20903"/>
                <wp:lineTo x="21540" y="20903"/>
                <wp:lineTo x="21540" y="0"/>
                <wp:lineTo x="0" y="0"/>
              </wp:wrapPolygon>
            </wp:wrapTight>
            <wp:docPr id="579247703" name="Image 57924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47703" name=""/>
                    <pic:cNvPicPr/>
                  </pic:nvPicPr>
                  <pic:blipFill>
                    <a:blip r:embed="rId13"/>
                    <a:stretch>
                      <a:fillRect/>
                    </a:stretch>
                  </pic:blipFill>
                  <pic:spPr>
                    <a:xfrm>
                      <a:off x="0" y="0"/>
                      <a:ext cx="6647815" cy="629920"/>
                    </a:xfrm>
                    <a:prstGeom prst="rect">
                      <a:avLst/>
                    </a:prstGeom>
                  </pic:spPr>
                </pic:pic>
              </a:graphicData>
            </a:graphic>
            <wp14:sizeRelH relativeFrom="margin">
              <wp14:pctWidth>0</wp14:pctWidth>
            </wp14:sizeRelH>
            <wp14:sizeRelV relativeFrom="margin">
              <wp14:pctHeight>0</wp14:pctHeight>
            </wp14:sizeRelV>
          </wp:anchor>
        </w:drawing>
      </w:r>
      <w:r w:rsidR="00B42E9D">
        <w:t>Voici un</w:t>
      </w:r>
      <w:r w:rsidR="00DC413F">
        <w:t>e illustration</w:t>
      </w:r>
      <w:r w:rsidR="00B42E9D">
        <w:t xml:space="preserve"> d’une liste à niveau</w:t>
      </w:r>
      <w:r w:rsidR="00DC413F">
        <w:t> :</w:t>
      </w:r>
    </w:p>
    <w:p w14:paraId="0A6F1961" w14:textId="531CDB4A" w:rsidR="0070732E" w:rsidRDefault="00D76647" w:rsidP="006C267E">
      <w:pPr>
        <w:jc w:val="both"/>
      </w:pPr>
      <w:r>
        <w:t xml:space="preserve">Le principe de recherche est le suivant : on commence la recherche au niveau le plus haut. Si on ne trouve pas la valeur à ce niveau, on continue la recherche au niveau précédent en repartant de la cellule à laquelle on était arrivé. </w:t>
      </w:r>
    </w:p>
    <w:p w14:paraId="67FF1388" w14:textId="7AF9EFBF" w:rsidR="00D76647" w:rsidRDefault="00D76647" w:rsidP="006C267E">
      <w:pPr>
        <w:jc w:val="both"/>
      </w:pPr>
    </w:p>
    <w:p w14:paraId="3CBA6A2D" w14:textId="77777777" w:rsidR="00AC24AF" w:rsidRDefault="00AC24AF" w:rsidP="006C267E">
      <w:pPr>
        <w:jc w:val="both"/>
      </w:pPr>
    </w:p>
    <w:p w14:paraId="3AC8DAE3" w14:textId="26734987" w:rsidR="0076457B" w:rsidRDefault="00AC24AF" w:rsidP="006C267E">
      <w:pPr>
        <w:jc w:val="both"/>
      </w:pPr>
      <w:r>
        <w:t>Exemple :</w:t>
      </w:r>
    </w:p>
    <w:p w14:paraId="236C0696" w14:textId="77777777" w:rsidR="00AC24AF" w:rsidRDefault="00AC24AF" w:rsidP="006C267E">
      <w:pPr>
        <w:jc w:val="both"/>
      </w:pPr>
    </w:p>
    <w:p w14:paraId="2AC0192F" w14:textId="4C508232" w:rsidR="0076457B" w:rsidRDefault="00E36216" w:rsidP="006C267E">
      <w:pPr>
        <w:jc w:val="both"/>
      </w:pPr>
      <w:r>
        <w:t>On recherche la valeur 7. Au niveau 2, on ne le trouve pas, on descend au niveau 1 à partir de la cellule stockant 4 (car si 7 est dans la liste, il est après 4) Au niveau 1, on ne le trouve pas, on descend au niveau 0 à partir de la cellule stockant 6 (car si 7 est dans la liste, il est après 6) Au niveau 0, on le trouve.</w:t>
      </w:r>
    </w:p>
    <w:p w14:paraId="525A4362" w14:textId="77777777" w:rsidR="00E36216" w:rsidRDefault="00E36216" w:rsidP="00B42E9D"/>
    <w:p w14:paraId="56D51DAD" w14:textId="77777777" w:rsidR="00E36216" w:rsidRDefault="00E36216" w:rsidP="00B42E9D"/>
    <w:p w14:paraId="5FABACA0" w14:textId="77777777" w:rsidR="00E36216" w:rsidRDefault="00E36216" w:rsidP="00B42E9D"/>
    <w:p w14:paraId="2264DD78" w14:textId="77777777" w:rsidR="00E36216" w:rsidRDefault="00E36216" w:rsidP="00B42E9D"/>
    <w:p w14:paraId="674DE4AC" w14:textId="77777777" w:rsidR="00092391" w:rsidRDefault="00092391" w:rsidP="00B42E9D"/>
    <w:p w14:paraId="72A1892B" w14:textId="77777777" w:rsidR="00092391" w:rsidRDefault="00092391" w:rsidP="00B42E9D"/>
    <w:p w14:paraId="4BBA4878" w14:textId="77777777" w:rsidR="00092391" w:rsidRDefault="00092391" w:rsidP="00B42E9D"/>
    <w:p w14:paraId="3D0600BF" w14:textId="77777777" w:rsidR="00092391" w:rsidRDefault="00092391" w:rsidP="00B42E9D"/>
    <w:p w14:paraId="0FBCA621" w14:textId="4E6C50E3" w:rsidR="00C852BE" w:rsidRDefault="00C852BE">
      <w:pPr>
        <w:rPr>
          <w:rFonts w:asciiTheme="majorHAnsi" w:eastAsiaTheme="majorEastAsia" w:hAnsiTheme="majorHAnsi" w:cstheme="majorBidi"/>
          <w:b/>
          <w:bCs/>
          <w:spacing w:val="-10"/>
          <w:kern w:val="28"/>
          <w:u w:val="single"/>
        </w:rPr>
      </w:pPr>
      <w:r>
        <w:rPr>
          <w:b/>
          <w:bCs/>
          <w:u w:val="single"/>
        </w:rPr>
        <w:br w:type="page"/>
      </w:r>
    </w:p>
    <w:p w14:paraId="2167FA3E" w14:textId="02FDB594" w:rsidR="00897F64" w:rsidRPr="00897F64" w:rsidRDefault="000B2A6F" w:rsidP="00C00E7A">
      <w:pPr>
        <w:pStyle w:val="Heading1"/>
        <w:numPr>
          <w:ilvl w:val="0"/>
          <w:numId w:val="6"/>
        </w:numPr>
      </w:pPr>
      <w:bookmarkStart w:id="2" w:name="_Toc153129571"/>
      <w:r w:rsidRPr="000B2A6F">
        <w:t>Les structures et les fonctions utilisées</w:t>
      </w:r>
      <w:bookmarkEnd w:id="2"/>
    </w:p>
    <w:p w14:paraId="1AB82AB4" w14:textId="77777777" w:rsidR="00897F64" w:rsidRDefault="00897F64" w:rsidP="00897F64"/>
    <w:p w14:paraId="02FD9FA8" w14:textId="77777777" w:rsidR="00897F64" w:rsidRDefault="00897F64" w:rsidP="00897F64">
      <w:pPr>
        <w:jc w:val="both"/>
      </w:pPr>
      <w:r>
        <w:t xml:space="preserve">Les structures utilisées pour ce projet sont celles de la cellule et de la liste. La structure </w:t>
      </w:r>
      <w:proofErr w:type="spellStart"/>
      <w:r w:rsidRPr="00976C89">
        <w:rPr>
          <w:i/>
          <w:iCs/>
        </w:rPr>
        <w:t>t_d_cell</w:t>
      </w:r>
      <w:proofErr w:type="spellEnd"/>
      <w:r>
        <w:t xml:space="preserve"> contient une valeur entière, un niveau et un pointeur vers la suivante.</w:t>
      </w:r>
    </w:p>
    <w:p w14:paraId="32F275BC" w14:textId="77777777" w:rsidR="00976C89" w:rsidRDefault="00897F64" w:rsidP="00897F64">
      <w:pPr>
        <w:jc w:val="both"/>
      </w:pPr>
      <w:r>
        <w:t xml:space="preserve">Pour la structure </w:t>
      </w:r>
      <w:proofErr w:type="spellStart"/>
      <w:r w:rsidRPr="00976C89">
        <w:rPr>
          <w:i/>
          <w:iCs/>
        </w:rPr>
        <w:t>t_d_list</w:t>
      </w:r>
      <w:proofErr w:type="spellEnd"/>
      <w:r>
        <w:t xml:space="preserve">, elle contient simplement </w:t>
      </w:r>
      <w:proofErr w:type="spellStart"/>
      <w:r w:rsidRPr="00976C89">
        <w:rPr>
          <w:i/>
          <w:iCs/>
        </w:rPr>
        <w:t>niv_max</w:t>
      </w:r>
      <w:proofErr w:type="spellEnd"/>
      <w:r>
        <w:t xml:space="preserve"> qui indique la hauteur de la liste et un pointeur vers la première cellule.</w:t>
      </w:r>
    </w:p>
    <w:p w14:paraId="0EEC4A4A" w14:textId="742FFF30" w:rsidR="00B35E64" w:rsidRDefault="00B35E64" w:rsidP="00897F64">
      <w:pPr>
        <w:jc w:val="both"/>
      </w:pPr>
    </w:p>
    <w:p w14:paraId="07D03F0F" w14:textId="77777777" w:rsidR="00B35E64" w:rsidRDefault="00976C89" w:rsidP="00897F64">
      <w:pPr>
        <w:jc w:val="both"/>
      </w:pPr>
      <w:r>
        <w:t xml:space="preserve">Nous pouvons représenter ces structures de cette manière : </w:t>
      </w:r>
    </w:p>
    <w:p w14:paraId="01AABAA1" w14:textId="77777777" w:rsidR="00B35E64" w:rsidRDefault="00B35E64" w:rsidP="00897F64">
      <w:pPr>
        <w:jc w:val="both"/>
      </w:pPr>
    </w:p>
    <w:p w14:paraId="0AD26F05" w14:textId="31057521" w:rsidR="00B35E64" w:rsidRDefault="00B35E64" w:rsidP="00B35E64">
      <w:pPr>
        <w:jc w:val="center"/>
      </w:pPr>
      <w:r w:rsidRPr="00B35E64">
        <w:rPr>
          <w:noProof/>
        </w:rPr>
        <w:drawing>
          <wp:inline distT="0" distB="0" distL="0" distR="0" wp14:anchorId="482A7CF0" wp14:editId="63DF7927">
            <wp:extent cx="4093535" cy="1231176"/>
            <wp:effectExtent l="0" t="0" r="2540" b="7620"/>
            <wp:docPr id="1466027033" name="Image 146602703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27033" name="Image 1" descr="Une image contenant texte, capture d’écran, Police, ligne&#10;&#10;Description générée automatiquement"/>
                    <pic:cNvPicPr/>
                  </pic:nvPicPr>
                  <pic:blipFill>
                    <a:blip r:embed="rId14"/>
                    <a:stretch>
                      <a:fillRect/>
                    </a:stretch>
                  </pic:blipFill>
                  <pic:spPr>
                    <a:xfrm>
                      <a:off x="0" y="0"/>
                      <a:ext cx="4106664" cy="1235125"/>
                    </a:xfrm>
                    <a:prstGeom prst="rect">
                      <a:avLst/>
                    </a:prstGeom>
                  </pic:spPr>
                </pic:pic>
              </a:graphicData>
            </a:graphic>
          </wp:inline>
        </w:drawing>
      </w:r>
    </w:p>
    <w:p w14:paraId="18B7CE40" w14:textId="77777777" w:rsidR="00B35E64" w:rsidRDefault="00B35E64" w:rsidP="00B35E64">
      <w:pPr>
        <w:jc w:val="center"/>
      </w:pPr>
    </w:p>
    <w:p w14:paraId="535A9D24" w14:textId="77777777" w:rsidR="00B35E64" w:rsidRDefault="00B35E64" w:rsidP="00B35E64">
      <w:pPr>
        <w:jc w:val="both"/>
      </w:pPr>
      <w:r>
        <w:t xml:space="preserve">Voici les codes respectifs de ces structures : </w:t>
      </w:r>
    </w:p>
    <w:p w14:paraId="20C25D2F" w14:textId="3D098737" w:rsidR="00F03D2E" w:rsidRDefault="00F03D2E" w:rsidP="00B35E64">
      <w:pPr>
        <w:jc w:val="both"/>
      </w:pPr>
    </w:p>
    <w:p w14:paraId="426E4DF4" w14:textId="77777777" w:rsidR="00814791" w:rsidRDefault="00356A20" w:rsidP="00B35E64">
      <w:pPr>
        <w:jc w:val="both"/>
      </w:pPr>
      <w:r w:rsidRPr="009E7300">
        <w:rPr>
          <w:noProof/>
        </w:rPr>
        <w:drawing>
          <wp:anchor distT="0" distB="0" distL="114300" distR="114300" simplePos="0" relativeHeight="251658240" behindDoc="1" locked="0" layoutInCell="1" allowOverlap="1" wp14:anchorId="1B4928AF" wp14:editId="7E2AE09C">
            <wp:simplePos x="0" y="0"/>
            <wp:positionH relativeFrom="column">
              <wp:posOffset>566834</wp:posOffset>
            </wp:positionH>
            <wp:positionV relativeFrom="paragraph">
              <wp:posOffset>5080</wp:posOffset>
            </wp:positionV>
            <wp:extent cx="2147570" cy="1556385"/>
            <wp:effectExtent l="0" t="0" r="5080" b="5715"/>
            <wp:wrapTight wrapText="bothSides">
              <wp:wrapPolygon edited="0">
                <wp:start x="0" y="0"/>
                <wp:lineTo x="0" y="21415"/>
                <wp:lineTo x="21459" y="21415"/>
                <wp:lineTo x="21459" y="0"/>
                <wp:lineTo x="0" y="0"/>
              </wp:wrapPolygon>
            </wp:wrapTight>
            <wp:docPr id="2985923" name="Image 2985923"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923" name="Image 1" descr="Une image contenant texte, Police, capture d’écran, conception&#10;&#10;Description générée automatiquement"/>
                    <pic:cNvPicPr/>
                  </pic:nvPicPr>
                  <pic:blipFill>
                    <a:blip r:embed="rId15"/>
                    <a:stretch>
                      <a:fillRect/>
                    </a:stretch>
                  </pic:blipFill>
                  <pic:spPr>
                    <a:xfrm>
                      <a:off x="0" y="0"/>
                      <a:ext cx="2147570" cy="1556385"/>
                    </a:xfrm>
                    <a:prstGeom prst="rect">
                      <a:avLst/>
                    </a:prstGeom>
                  </pic:spPr>
                </pic:pic>
              </a:graphicData>
            </a:graphic>
          </wp:anchor>
        </w:drawing>
      </w:r>
      <w:r w:rsidRPr="00356A20">
        <w:rPr>
          <w:noProof/>
        </w:rPr>
        <w:drawing>
          <wp:anchor distT="0" distB="0" distL="114300" distR="114300" simplePos="0" relativeHeight="251657216" behindDoc="1" locked="0" layoutInCell="1" allowOverlap="1" wp14:anchorId="68A41F77" wp14:editId="64ED4988">
            <wp:simplePos x="0" y="0"/>
            <wp:positionH relativeFrom="column">
              <wp:posOffset>3267119</wp:posOffset>
            </wp:positionH>
            <wp:positionV relativeFrom="paragraph">
              <wp:posOffset>5715</wp:posOffset>
            </wp:positionV>
            <wp:extent cx="2094230" cy="1536700"/>
            <wp:effectExtent l="0" t="0" r="1270" b="6350"/>
            <wp:wrapTight wrapText="bothSides">
              <wp:wrapPolygon edited="0">
                <wp:start x="0" y="0"/>
                <wp:lineTo x="0" y="21421"/>
                <wp:lineTo x="21417" y="21421"/>
                <wp:lineTo x="21417" y="0"/>
                <wp:lineTo x="0" y="0"/>
              </wp:wrapPolygon>
            </wp:wrapTight>
            <wp:docPr id="270748852" name="Image 270748852"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48852" name="Image 1" descr="Une image contenant texte, Police, capture d’écran, conception&#10;&#10;Description générée automatiquement"/>
                    <pic:cNvPicPr/>
                  </pic:nvPicPr>
                  <pic:blipFill>
                    <a:blip r:embed="rId16"/>
                    <a:stretch>
                      <a:fillRect/>
                    </a:stretch>
                  </pic:blipFill>
                  <pic:spPr>
                    <a:xfrm>
                      <a:off x="0" y="0"/>
                      <a:ext cx="2094230" cy="1536700"/>
                    </a:xfrm>
                    <a:prstGeom prst="rect">
                      <a:avLst/>
                    </a:prstGeom>
                  </pic:spPr>
                </pic:pic>
              </a:graphicData>
            </a:graphic>
            <wp14:sizeRelH relativeFrom="margin">
              <wp14:pctWidth>0</wp14:pctWidth>
            </wp14:sizeRelH>
            <wp14:sizeRelV relativeFrom="margin">
              <wp14:pctHeight>0</wp14:pctHeight>
            </wp14:sizeRelV>
          </wp:anchor>
        </w:drawing>
      </w:r>
    </w:p>
    <w:p w14:paraId="5B6D80ED" w14:textId="77777777" w:rsidR="00814791" w:rsidRDefault="00814791" w:rsidP="00B35E64">
      <w:pPr>
        <w:jc w:val="both"/>
      </w:pPr>
    </w:p>
    <w:p w14:paraId="49AE15FF" w14:textId="77777777" w:rsidR="00814791" w:rsidRDefault="00814791" w:rsidP="00B35E64">
      <w:pPr>
        <w:jc w:val="both"/>
      </w:pPr>
    </w:p>
    <w:p w14:paraId="1DAE0ACD" w14:textId="77777777" w:rsidR="00814791" w:rsidRDefault="00814791" w:rsidP="00B35E64">
      <w:pPr>
        <w:jc w:val="both"/>
      </w:pPr>
    </w:p>
    <w:p w14:paraId="30284F30" w14:textId="77777777" w:rsidR="00814791" w:rsidRDefault="00814791" w:rsidP="00B35E64">
      <w:pPr>
        <w:jc w:val="both"/>
      </w:pPr>
    </w:p>
    <w:p w14:paraId="6BCCD48D" w14:textId="77777777" w:rsidR="00814791" w:rsidRDefault="00814791" w:rsidP="00B35E64">
      <w:pPr>
        <w:jc w:val="both"/>
      </w:pPr>
    </w:p>
    <w:p w14:paraId="0EC2A3BA" w14:textId="77777777" w:rsidR="00814791" w:rsidRDefault="00814791" w:rsidP="00B35E64">
      <w:pPr>
        <w:jc w:val="both"/>
      </w:pPr>
    </w:p>
    <w:p w14:paraId="685BF6C6" w14:textId="77777777" w:rsidR="00814791" w:rsidRDefault="00814791" w:rsidP="00B35E64">
      <w:pPr>
        <w:jc w:val="both"/>
      </w:pPr>
    </w:p>
    <w:p w14:paraId="2C517E85" w14:textId="77777777" w:rsidR="00814791" w:rsidRDefault="00814791" w:rsidP="00B35E64">
      <w:pPr>
        <w:jc w:val="both"/>
      </w:pPr>
    </w:p>
    <w:p w14:paraId="47F03145" w14:textId="77777777" w:rsidR="00814791" w:rsidRDefault="00814791" w:rsidP="00B35E64">
      <w:pPr>
        <w:jc w:val="both"/>
      </w:pPr>
    </w:p>
    <w:p w14:paraId="543600E7" w14:textId="77777777" w:rsidR="00814791" w:rsidRDefault="00814791" w:rsidP="00B35E64">
      <w:pPr>
        <w:jc w:val="both"/>
      </w:pPr>
    </w:p>
    <w:p w14:paraId="6D8059D0" w14:textId="77777777" w:rsidR="00407780" w:rsidRDefault="00814791" w:rsidP="00B35E64">
      <w:pPr>
        <w:jc w:val="both"/>
      </w:pPr>
      <w:r w:rsidRPr="00814791">
        <w:t>Un certain nombre de fonctions nous ont permis de réaliser ce projet comme celles permettant de créer une cellule avec les informations saisies par l'utilisateur. Et d'autres pour créer et afficher une liste, ainsi que d'insérer une valeur en tête de liste et la trier.</w:t>
      </w:r>
    </w:p>
    <w:p w14:paraId="2818F34C" w14:textId="77777777" w:rsidR="00407780" w:rsidRDefault="00407780" w:rsidP="00B35E64">
      <w:pPr>
        <w:jc w:val="both"/>
      </w:pPr>
    </w:p>
    <w:p w14:paraId="39237642" w14:textId="15B8D342" w:rsidR="00814791" w:rsidRPr="000B2A6F" w:rsidRDefault="00407780" w:rsidP="00B35E64">
      <w:pPr>
        <w:jc w:val="both"/>
      </w:pPr>
      <w:r w:rsidRPr="00407780">
        <w:rPr>
          <w:noProof/>
        </w:rPr>
        <w:drawing>
          <wp:inline distT="0" distB="0" distL="0" distR="0" wp14:anchorId="0A31835A" wp14:editId="4E081D14">
            <wp:extent cx="6085390" cy="1414130"/>
            <wp:effectExtent l="0" t="0" r="0" b="0"/>
            <wp:docPr id="638725" name="Image 638725"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25" name="Image 1" descr="Une image contenant texte, Police, capture d’écran&#10;&#10;Description générée automatiquement"/>
                    <pic:cNvPicPr/>
                  </pic:nvPicPr>
                  <pic:blipFill>
                    <a:blip r:embed="rId17"/>
                    <a:stretch>
                      <a:fillRect/>
                    </a:stretch>
                  </pic:blipFill>
                  <pic:spPr>
                    <a:xfrm>
                      <a:off x="0" y="0"/>
                      <a:ext cx="6091503" cy="1415551"/>
                    </a:xfrm>
                    <a:prstGeom prst="rect">
                      <a:avLst/>
                    </a:prstGeom>
                  </pic:spPr>
                </pic:pic>
              </a:graphicData>
            </a:graphic>
          </wp:inline>
        </w:drawing>
      </w:r>
      <w:r w:rsidR="00C852BE" w:rsidRPr="000B2A6F">
        <w:br w:type="page"/>
      </w:r>
      <w:r w:rsidR="007B3412" w:rsidRPr="007B3412">
        <w:rPr>
          <w:noProof/>
        </w:rPr>
        <w:drawing>
          <wp:inline distT="0" distB="0" distL="0" distR="0" wp14:anchorId="4E83141E" wp14:editId="3A76C743">
            <wp:extent cx="5757545" cy="3784600"/>
            <wp:effectExtent l="0" t="0" r="0" b="6350"/>
            <wp:docPr id="1947354492" name="Image 194735449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54492" name="Image 1" descr="Une image contenant texte, capture d’écran, Police&#10;&#10;Description générée automatiquement"/>
                    <pic:cNvPicPr/>
                  </pic:nvPicPr>
                  <pic:blipFill>
                    <a:blip r:embed="rId18"/>
                    <a:stretch>
                      <a:fillRect/>
                    </a:stretch>
                  </pic:blipFill>
                  <pic:spPr>
                    <a:xfrm>
                      <a:off x="0" y="0"/>
                      <a:ext cx="5757545" cy="3784600"/>
                    </a:xfrm>
                    <a:prstGeom prst="rect">
                      <a:avLst/>
                    </a:prstGeom>
                  </pic:spPr>
                </pic:pic>
              </a:graphicData>
            </a:graphic>
          </wp:inline>
        </w:drawing>
      </w:r>
    </w:p>
    <w:p w14:paraId="387E6D6B" w14:textId="7525958F" w:rsidR="007B3412" w:rsidRDefault="00883474">
      <w:pPr>
        <w:rPr>
          <w:rFonts w:asciiTheme="majorHAnsi" w:eastAsiaTheme="majorEastAsia" w:hAnsiTheme="majorHAnsi" w:cstheme="majorBidi"/>
          <w:b/>
          <w:bCs/>
          <w:spacing w:val="-10"/>
          <w:kern w:val="28"/>
          <w:u w:val="single"/>
        </w:rPr>
      </w:pPr>
      <w:r w:rsidRPr="00883474">
        <w:rPr>
          <w:b/>
          <w:bCs/>
          <w:noProof/>
          <w:u w:val="single"/>
        </w:rPr>
        <w:drawing>
          <wp:anchor distT="0" distB="0" distL="114300" distR="114300" simplePos="0" relativeHeight="251659264" behindDoc="1" locked="0" layoutInCell="1" allowOverlap="1" wp14:anchorId="2EBCD5D3" wp14:editId="4DF7CAB0">
            <wp:simplePos x="0" y="0"/>
            <wp:positionH relativeFrom="column">
              <wp:posOffset>3810</wp:posOffset>
            </wp:positionH>
            <wp:positionV relativeFrom="paragraph">
              <wp:posOffset>354684</wp:posOffset>
            </wp:positionV>
            <wp:extent cx="5757545" cy="4443095"/>
            <wp:effectExtent l="0" t="0" r="0" b="0"/>
            <wp:wrapTight wrapText="bothSides">
              <wp:wrapPolygon edited="0">
                <wp:start x="0" y="0"/>
                <wp:lineTo x="0" y="21486"/>
                <wp:lineTo x="21512" y="21486"/>
                <wp:lineTo x="21512" y="0"/>
                <wp:lineTo x="0" y="0"/>
              </wp:wrapPolygon>
            </wp:wrapTight>
            <wp:docPr id="179304235" name="Image 179304235"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4235" name="Image 1" descr="Une image contenant texte, capture d’écran, logiciel&#10;&#10;Description générée automatiquement"/>
                    <pic:cNvPicPr/>
                  </pic:nvPicPr>
                  <pic:blipFill>
                    <a:blip r:embed="rId19"/>
                    <a:stretch>
                      <a:fillRect/>
                    </a:stretch>
                  </pic:blipFill>
                  <pic:spPr>
                    <a:xfrm>
                      <a:off x="0" y="0"/>
                      <a:ext cx="5757545" cy="4443095"/>
                    </a:xfrm>
                    <a:prstGeom prst="rect">
                      <a:avLst/>
                    </a:prstGeom>
                  </pic:spPr>
                </pic:pic>
              </a:graphicData>
            </a:graphic>
          </wp:anchor>
        </w:drawing>
      </w:r>
      <w:r w:rsidR="007B3412">
        <w:rPr>
          <w:b/>
          <w:bCs/>
          <w:u w:val="single"/>
        </w:rPr>
        <w:br w:type="page"/>
      </w:r>
    </w:p>
    <w:p w14:paraId="6722259C" w14:textId="0C5132DC" w:rsidR="00E36216" w:rsidRDefault="004571D5" w:rsidP="00C00E7A">
      <w:pPr>
        <w:pStyle w:val="Heading1"/>
        <w:numPr>
          <w:ilvl w:val="0"/>
          <w:numId w:val="6"/>
        </w:numPr>
      </w:pPr>
      <w:bookmarkStart w:id="3" w:name="_Toc153129572"/>
      <w:r w:rsidRPr="005C7EF7">
        <w:t>Les fonctions de recherches</w:t>
      </w:r>
      <w:bookmarkEnd w:id="3"/>
    </w:p>
    <w:p w14:paraId="4AAF96AA" w14:textId="76C5379D" w:rsidR="00F33588" w:rsidRDefault="00F33588" w:rsidP="00F33588"/>
    <w:p w14:paraId="5841A926" w14:textId="38DBEB7D" w:rsidR="00F33588" w:rsidRPr="00F33588" w:rsidRDefault="00F33588" w:rsidP="00F33588"/>
    <w:p w14:paraId="6FE0BFB5" w14:textId="71EA2B2C" w:rsidR="00F33588" w:rsidRDefault="00F33588" w:rsidP="006C267E">
      <w:pPr>
        <w:jc w:val="both"/>
      </w:pPr>
      <w:r>
        <w:t>L’utilisation de liste à niveaux permet d’accélérer les recherches pour obtenir une complexité qui s’approche de celle de la recherche par dichotomie. Les valeurs étant stockées selon un critère de tri permettent d’utiliser la recherche dichotomique pour implémenter des traitements. Dans ce projet, nous avons traité deux types de recherche</w:t>
      </w:r>
      <w:r w:rsidR="00092391">
        <w:t> : la recherche classique et la recherche par niveau.</w:t>
      </w:r>
    </w:p>
    <w:p w14:paraId="75755BF8" w14:textId="77777777" w:rsidR="00F33588" w:rsidRDefault="00F33588" w:rsidP="005C7EF7"/>
    <w:p w14:paraId="1E3AEC55" w14:textId="675A2DB0" w:rsidR="005C7EF7" w:rsidRDefault="00F33588" w:rsidP="00C00E7A">
      <w:pPr>
        <w:pStyle w:val="Heading2"/>
        <w:numPr>
          <w:ilvl w:val="0"/>
          <w:numId w:val="7"/>
        </w:numPr>
      </w:pPr>
      <w:bookmarkStart w:id="4" w:name="_Toc153129573"/>
      <w:r w:rsidRPr="00092391">
        <w:t>La recherche classique</w:t>
      </w:r>
      <w:bookmarkEnd w:id="4"/>
    </w:p>
    <w:p w14:paraId="500960B2" w14:textId="77777777" w:rsidR="00092391" w:rsidRDefault="00092391" w:rsidP="00092391">
      <w:pPr>
        <w:rPr>
          <w:u w:val="single"/>
        </w:rPr>
      </w:pPr>
    </w:p>
    <w:p w14:paraId="534126D3" w14:textId="47FC5443" w:rsidR="00095CC2" w:rsidRDefault="00FE32A6" w:rsidP="00C54874">
      <w:pPr>
        <w:jc w:val="both"/>
      </w:pPr>
      <w:r>
        <w:t>Le principe de la recherche classique est de parcourir le niveau 0 qui contient toutes les valeurs. Il faut donc simplement parcourir une liste chaînée</w:t>
      </w:r>
      <w:r w:rsidR="00A1115B">
        <w:t xml:space="preserve"> grâce à un pointeur </w:t>
      </w:r>
      <w:r w:rsidR="00A1115B" w:rsidRPr="00A1115B">
        <w:rPr>
          <w:i/>
          <w:iCs/>
        </w:rPr>
        <w:t>temp</w:t>
      </w:r>
      <w:r w:rsidR="00A1115B">
        <w:t xml:space="preserve"> de type </w:t>
      </w:r>
      <w:proofErr w:type="spellStart"/>
      <w:r w:rsidR="00A1115B" w:rsidRPr="00A1115B">
        <w:rPr>
          <w:i/>
          <w:iCs/>
        </w:rPr>
        <w:t>s_d_cell</w:t>
      </w:r>
      <w:proofErr w:type="spellEnd"/>
      <w:r w:rsidR="00A1115B">
        <w:t xml:space="preserve"> qui va pointer sur la tête de la liste.  Si dans le champ valeur de </w:t>
      </w:r>
      <w:r w:rsidR="00A1115B" w:rsidRPr="00A1115B">
        <w:rPr>
          <w:i/>
          <w:iCs/>
        </w:rPr>
        <w:t>temp</w:t>
      </w:r>
      <w:r w:rsidR="00A1115B">
        <w:t xml:space="preserve"> est la même que la valeur recherchée alors on peut s’arrêter ici vu qu’on a trouvé la valeur recherchée. Sinon, on passe à la cellule suivante grâce au pointeur </w:t>
      </w:r>
      <w:r w:rsidR="00A1115B" w:rsidRPr="00A1115B">
        <w:rPr>
          <w:i/>
          <w:iCs/>
        </w:rPr>
        <w:t>temp</w:t>
      </w:r>
      <w:r w:rsidR="00A1115B">
        <w:t xml:space="preserve"> qui devient </w:t>
      </w:r>
      <w:proofErr w:type="spellStart"/>
      <w:proofErr w:type="gramStart"/>
      <w:r w:rsidR="00A1115B" w:rsidRPr="00A1115B">
        <w:rPr>
          <w:i/>
          <w:iCs/>
        </w:rPr>
        <w:t>tem</w:t>
      </w:r>
      <w:r w:rsidR="00E36F8D">
        <w:rPr>
          <w:i/>
          <w:iCs/>
        </w:rPr>
        <w:t>p.</w:t>
      </w:r>
      <w:r w:rsidR="00A1115B" w:rsidRPr="00A1115B">
        <w:rPr>
          <w:i/>
          <w:iCs/>
        </w:rPr>
        <w:t>next</w:t>
      </w:r>
      <w:proofErr w:type="spellEnd"/>
      <w:proofErr w:type="gramEnd"/>
      <w:r w:rsidR="00A1115B">
        <w:t xml:space="preserve">. Et on répète ce processus jusqu’à la valeur recherchée.  </w:t>
      </w:r>
    </w:p>
    <w:p w14:paraId="1BE218F0" w14:textId="77777777" w:rsidR="00C54874" w:rsidRDefault="00C54874" w:rsidP="00C54874">
      <w:pPr>
        <w:jc w:val="both"/>
      </w:pPr>
    </w:p>
    <w:p w14:paraId="73BE4A50" w14:textId="6315FE20" w:rsidR="00092391" w:rsidRDefault="00A304F1" w:rsidP="00092391">
      <w:r>
        <w:t xml:space="preserve">Un exemple ci-contre : </w:t>
      </w:r>
    </w:p>
    <w:p w14:paraId="4A832D46" w14:textId="36472F97" w:rsidR="007B33B4" w:rsidRDefault="00095CC2" w:rsidP="00092391">
      <w:r w:rsidRPr="00095CC2">
        <w:rPr>
          <w:noProof/>
        </w:rPr>
        <w:drawing>
          <wp:inline distT="0" distB="0" distL="0" distR="0" wp14:anchorId="0B0F618C" wp14:editId="78D1AAEB">
            <wp:extent cx="5757545" cy="768985"/>
            <wp:effectExtent l="0" t="0" r="0" b="0"/>
            <wp:docPr id="990024082" name="Image 990024082" descr="Une image contenant texte, Police, lign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24082" name="Image 1" descr="Une image contenant texte, Police, ligne, reçu&#10;&#10;Description générée automatiquement"/>
                    <pic:cNvPicPr/>
                  </pic:nvPicPr>
                  <pic:blipFill>
                    <a:blip r:embed="rId20"/>
                    <a:stretch>
                      <a:fillRect/>
                    </a:stretch>
                  </pic:blipFill>
                  <pic:spPr>
                    <a:xfrm>
                      <a:off x="0" y="0"/>
                      <a:ext cx="5757545" cy="768985"/>
                    </a:xfrm>
                    <a:prstGeom prst="rect">
                      <a:avLst/>
                    </a:prstGeom>
                  </pic:spPr>
                </pic:pic>
              </a:graphicData>
            </a:graphic>
          </wp:inline>
        </w:drawing>
      </w:r>
    </w:p>
    <w:p w14:paraId="58427B40" w14:textId="0ED25723" w:rsidR="007B33B4" w:rsidRDefault="007B33B4" w:rsidP="00092391">
      <w:r>
        <w:t xml:space="preserve">Recherchons la valeur 31. </w:t>
      </w:r>
    </w:p>
    <w:p w14:paraId="4D1F0EFA" w14:textId="52E0DDA8" w:rsidR="007B33B4" w:rsidRDefault="00686F2D" w:rsidP="00092391">
      <w:r w:rsidRPr="00686F2D">
        <w:rPr>
          <w:noProof/>
        </w:rPr>
        <w:drawing>
          <wp:inline distT="0" distB="0" distL="0" distR="0" wp14:anchorId="732CB2DC" wp14:editId="19A980DF">
            <wp:extent cx="5757545" cy="395605"/>
            <wp:effectExtent l="0" t="0" r="0" b="4445"/>
            <wp:docPr id="1904104770" name="Image 1904104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04770" name=""/>
                    <pic:cNvPicPr/>
                  </pic:nvPicPr>
                  <pic:blipFill>
                    <a:blip r:embed="rId21"/>
                    <a:stretch>
                      <a:fillRect/>
                    </a:stretch>
                  </pic:blipFill>
                  <pic:spPr>
                    <a:xfrm>
                      <a:off x="0" y="0"/>
                      <a:ext cx="5757545" cy="395605"/>
                    </a:xfrm>
                    <a:prstGeom prst="rect">
                      <a:avLst/>
                    </a:prstGeom>
                  </pic:spPr>
                </pic:pic>
              </a:graphicData>
            </a:graphic>
          </wp:inline>
        </w:drawing>
      </w:r>
    </w:p>
    <w:p w14:paraId="7ED73DB4" w14:textId="77777777" w:rsidR="00686F2D" w:rsidRDefault="00686F2D" w:rsidP="00092391"/>
    <w:p w14:paraId="14E541C1" w14:textId="39F6BCF0" w:rsidR="00E36F8D" w:rsidRDefault="00E36F8D" w:rsidP="00092391">
      <w:proofErr w:type="spellStart"/>
      <w:r>
        <w:t>temp</w:t>
      </w:r>
      <w:r w:rsidR="007427C2">
        <w:t>.val</w:t>
      </w:r>
      <w:proofErr w:type="spellEnd"/>
      <w:proofErr w:type="gramStart"/>
      <w:r w:rsidR="007427C2">
        <w:t> !=</w:t>
      </w:r>
      <w:proofErr w:type="gramEnd"/>
      <w:r w:rsidR="007427C2">
        <w:t xml:space="preserve"> val donc au passe à la cellule suivante</w:t>
      </w:r>
      <w:r w:rsidR="008C075B">
        <w:t>.</w:t>
      </w:r>
    </w:p>
    <w:p w14:paraId="74617A61" w14:textId="3A77C5DC" w:rsidR="007B33B4" w:rsidRDefault="00450ED5" w:rsidP="00092391">
      <w:r w:rsidRPr="00450ED5">
        <w:rPr>
          <w:noProof/>
        </w:rPr>
        <w:drawing>
          <wp:inline distT="0" distB="0" distL="0" distR="0" wp14:anchorId="1FEE59D9" wp14:editId="08CB47FE">
            <wp:extent cx="5757545" cy="335915"/>
            <wp:effectExtent l="0" t="0" r="0" b="6985"/>
            <wp:docPr id="790595170" name="Image 790595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95170" name=""/>
                    <pic:cNvPicPr/>
                  </pic:nvPicPr>
                  <pic:blipFill>
                    <a:blip r:embed="rId22"/>
                    <a:stretch>
                      <a:fillRect/>
                    </a:stretch>
                  </pic:blipFill>
                  <pic:spPr>
                    <a:xfrm>
                      <a:off x="0" y="0"/>
                      <a:ext cx="5757545" cy="335915"/>
                    </a:xfrm>
                    <a:prstGeom prst="rect">
                      <a:avLst/>
                    </a:prstGeom>
                  </pic:spPr>
                </pic:pic>
              </a:graphicData>
            </a:graphic>
          </wp:inline>
        </w:drawing>
      </w:r>
    </w:p>
    <w:p w14:paraId="7A937D06" w14:textId="6726E74B" w:rsidR="00450ED5" w:rsidRDefault="00450ED5" w:rsidP="00092391"/>
    <w:p w14:paraId="45ED56F0" w14:textId="0FDAF2C2" w:rsidR="00450ED5" w:rsidRDefault="00450ED5" w:rsidP="00092391">
      <w:proofErr w:type="spellStart"/>
      <w:r>
        <w:t>temp.val</w:t>
      </w:r>
      <w:proofErr w:type="spellEnd"/>
      <w:proofErr w:type="gramStart"/>
      <w:r>
        <w:t> !=</w:t>
      </w:r>
      <w:proofErr w:type="gramEnd"/>
      <w:r>
        <w:t xml:space="preserve"> val donc au passe à la cellule suivant</w:t>
      </w:r>
      <w:r w:rsidR="00820867">
        <w:t>e</w:t>
      </w:r>
      <w:r w:rsidR="008C075B">
        <w:t>.</w:t>
      </w:r>
    </w:p>
    <w:p w14:paraId="226BEF4F" w14:textId="60CB3261" w:rsidR="00820867" w:rsidRDefault="00820867" w:rsidP="00092391">
      <w:r w:rsidRPr="00820867">
        <w:rPr>
          <w:noProof/>
        </w:rPr>
        <w:drawing>
          <wp:inline distT="0" distB="0" distL="0" distR="0" wp14:anchorId="6E5890AC" wp14:editId="7E97BD84">
            <wp:extent cx="5757545" cy="340360"/>
            <wp:effectExtent l="0" t="0" r="0" b="2540"/>
            <wp:docPr id="1526217532" name="Image 1526217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17532" name=""/>
                    <pic:cNvPicPr/>
                  </pic:nvPicPr>
                  <pic:blipFill>
                    <a:blip r:embed="rId23"/>
                    <a:stretch>
                      <a:fillRect/>
                    </a:stretch>
                  </pic:blipFill>
                  <pic:spPr>
                    <a:xfrm>
                      <a:off x="0" y="0"/>
                      <a:ext cx="5757545" cy="340360"/>
                    </a:xfrm>
                    <a:prstGeom prst="rect">
                      <a:avLst/>
                    </a:prstGeom>
                  </pic:spPr>
                </pic:pic>
              </a:graphicData>
            </a:graphic>
          </wp:inline>
        </w:drawing>
      </w:r>
    </w:p>
    <w:p w14:paraId="58F2E370" w14:textId="33BCD143" w:rsidR="00820867" w:rsidRDefault="00820867" w:rsidP="00092391">
      <w:proofErr w:type="spellStart"/>
      <w:r>
        <w:t>temp.val</w:t>
      </w:r>
      <w:proofErr w:type="spellEnd"/>
      <w:r>
        <w:t xml:space="preserve"> = val donc </w:t>
      </w:r>
      <w:r w:rsidR="008C075B">
        <w:t>on s’arrête ici car on a trouvé la valeur recherchée.</w:t>
      </w:r>
    </w:p>
    <w:p w14:paraId="5339B7E4" w14:textId="7673E8CC" w:rsidR="00464298" w:rsidRDefault="00464298" w:rsidP="00092391"/>
    <w:p w14:paraId="7571FB71" w14:textId="4DA62BC8" w:rsidR="00464298" w:rsidRDefault="00464298" w:rsidP="00092391">
      <w:r>
        <w:t>Voici le code cette fonction :</w:t>
      </w:r>
    </w:p>
    <w:p w14:paraId="732571CE" w14:textId="5DE638CB" w:rsidR="00C54874" w:rsidRDefault="00C54874" w:rsidP="00092391">
      <w:r w:rsidRPr="00C54874">
        <w:rPr>
          <w:noProof/>
        </w:rPr>
        <w:drawing>
          <wp:anchor distT="0" distB="0" distL="114300" distR="114300" simplePos="0" relativeHeight="251649024" behindDoc="1" locked="0" layoutInCell="1" allowOverlap="1" wp14:anchorId="06733C1B" wp14:editId="52CE3535">
            <wp:simplePos x="0" y="0"/>
            <wp:positionH relativeFrom="column">
              <wp:posOffset>3810</wp:posOffset>
            </wp:positionH>
            <wp:positionV relativeFrom="paragraph">
              <wp:posOffset>90170</wp:posOffset>
            </wp:positionV>
            <wp:extent cx="5305425" cy="2277745"/>
            <wp:effectExtent l="0" t="0" r="9525" b="8255"/>
            <wp:wrapTight wrapText="bothSides">
              <wp:wrapPolygon edited="0">
                <wp:start x="0" y="0"/>
                <wp:lineTo x="0" y="21498"/>
                <wp:lineTo x="21561" y="21498"/>
                <wp:lineTo x="21561" y="0"/>
                <wp:lineTo x="0" y="0"/>
              </wp:wrapPolygon>
            </wp:wrapTight>
            <wp:docPr id="356412017" name="Image 356412017"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12017" name="Image 1" descr="Une image contenant texte, capture d’écran, Police, logiciel&#10;&#10;Description générée automatiquement"/>
                    <pic:cNvPicPr/>
                  </pic:nvPicPr>
                  <pic:blipFill>
                    <a:blip r:embed="rId24"/>
                    <a:stretch>
                      <a:fillRect/>
                    </a:stretch>
                  </pic:blipFill>
                  <pic:spPr>
                    <a:xfrm>
                      <a:off x="0" y="0"/>
                      <a:ext cx="5305425" cy="2277745"/>
                    </a:xfrm>
                    <a:prstGeom prst="rect">
                      <a:avLst/>
                    </a:prstGeom>
                  </pic:spPr>
                </pic:pic>
              </a:graphicData>
            </a:graphic>
            <wp14:sizeRelH relativeFrom="margin">
              <wp14:pctWidth>0</wp14:pctWidth>
            </wp14:sizeRelH>
            <wp14:sizeRelV relativeFrom="margin">
              <wp14:pctHeight>0</wp14:pctHeight>
            </wp14:sizeRelV>
          </wp:anchor>
        </w:drawing>
      </w:r>
    </w:p>
    <w:p w14:paraId="2EC8E8E6" w14:textId="5E4A27D0" w:rsidR="008C075B" w:rsidRDefault="008C075B" w:rsidP="00092391"/>
    <w:p w14:paraId="57968B27" w14:textId="77777777" w:rsidR="00C54874" w:rsidRDefault="00C54874">
      <w:pPr>
        <w:rPr>
          <w:u w:val="single"/>
        </w:rPr>
      </w:pPr>
      <w:r>
        <w:rPr>
          <w:u w:val="single"/>
        </w:rPr>
        <w:br w:type="page"/>
      </w:r>
    </w:p>
    <w:p w14:paraId="260E23BF" w14:textId="597A5E80" w:rsidR="008C075B" w:rsidRDefault="008C075B" w:rsidP="00A61A29">
      <w:pPr>
        <w:pStyle w:val="Heading2"/>
        <w:numPr>
          <w:ilvl w:val="0"/>
          <w:numId w:val="7"/>
        </w:numPr>
      </w:pPr>
      <w:bookmarkStart w:id="5" w:name="_Toc153129574"/>
      <w:r w:rsidRPr="00E612CC">
        <w:t>La recherche par niveau</w:t>
      </w:r>
      <w:bookmarkEnd w:id="5"/>
      <w:r w:rsidRPr="00E612CC">
        <w:t xml:space="preserve"> </w:t>
      </w:r>
    </w:p>
    <w:p w14:paraId="077A145B" w14:textId="1E3A86E8" w:rsidR="00E612CC" w:rsidRDefault="00E612CC" w:rsidP="00E612CC">
      <w:pPr>
        <w:rPr>
          <w:u w:val="single"/>
        </w:rPr>
      </w:pPr>
    </w:p>
    <w:p w14:paraId="738F85C5" w14:textId="04CD6B88" w:rsidR="006D5725" w:rsidRDefault="00E612CC" w:rsidP="006D5725">
      <w:pPr>
        <w:jc w:val="both"/>
      </w:pPr>
      <w:r>
        <w:t>Comme son nom l’indique, on va rechercher une valeur avec les différents niveaux.</w:t>
      </w:r>
      <w:r w:rsidR="006D5725">
        <w:t xml:space="preserve"> Comme dit précédemment, le principe de recherche est le suivant : on commence la recherche au niveau le plus haut. Si on ne trouve pas la valeur à ce niveau, on continue la recherche au niveau précédent en repartant de la cellule à laquelle on était arrivé. </w:t>
      </w:r>
    </w:p>
    <w:p w14:paraId="54120718" w14:textId="0C7B35CC" w:rsidR="00C54874" w:rsidRDefault="00C54874" w:rsidP="006D5725">
      <w:pPr>
        <w:jc w:val="both"/>
      </w:pPr>
    </w:p>
    <w:p w14:paraId="3A583BDF" w14:textId="62DB02F2" w:rsidR="00B3444A" w:rsidRDefault="00C54874" w:rsidP="006D5725">
      <w:pPr>
        <w:jc w:val="both"/>
      </w:pPr>
      <w:r>
        <w:t>Un exemple ci-contre :</w:t>
      </w:r>
    </w:p>
    <w:p w14:paraId="250D5C4A" w14:textId="616DBD4E" w:rsidR="00B3444A" w:rsidRDefault="002934BC" w:rsidP="006D5725">
      <w:pPr>
        <w:jc w:val="both"/>
      </w:pPr>
      <w:r w:rsidRPr="002934BC">
        <w:rPr>
          <w:noProof/>
        </w:rPr>
        <w:drawing>
          <wp:inline distT="0" distB="0" distL="0" distR="0" wp14:anchorId="4A04484E" wp14:editId="12039242">
            <wp:extent cx="6161254" cy="811353"/>
            <wp:effectExtent l="0" t="0" r="0" b="8255"/>
            <wp:docPr id="1370921112" name="Image 1370921112" descr="Une image contenant texte, reçu,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21112" name="Image 1" descr="Une image contenant texte, reçu, Police, ligne&#10;&#10;Description générée automatiquement"/>
                    <pic:cNvPicPr/>
                  </pic:nvPicPr>
                  <pic:blipFill>
                    <a:blip r:embed="rId25"/>
                    <a:stretch>
                      <a:fillRect/>
                    </a:stretch>
                  </pic:blipFill>
                  <pic:spPr>
                    <a:xfrm>
                      <a:off x="0" y="0"/>
                      <a:ext cx="6198948" cy="816317"/>
                    </a:xfrm>
                    <a:prstGeom prst="rect">
                      <a:avLst/>
                    </a:prstGeom>
                  </pic:spPr>
                </pic:pic>
              </a:graphicData>
            </a:graphic>
          </wp:inline>
        </w:drawing>
      </w:r>
    </w:p>
    <w:p w14:paraId="3A220FE7" w14:textId="77777777" w:rsidR="008D5D41" w:rsidRDefault="008D5D41" w:rsidP="006D5725">
      <w:pPr>
        <w:jc w:val="both"/>
      </w:pPr>
    </w:p>
    <w:p w14:paraId="152EAA09" w14:textId="2A5AACA4" w:rsidR="0079015D" w:rsidRDefault="002934BC" w:rsidP="00E612CC">
      <w:r>
        <w:t>Recherchons la valeur 56.</w:t>
      </w:r>
    </w:p>
    <w:p w14:paraId="07B81199" w14:textId="77777777" w:rsidR="00E2086F" w:rsidRDefault="00E2086F" w:rsidP="00E612CC"/>
    <w:p w14:paraId="71C3B4F3" w14:textId="3F9767C2" w:rsidR="0079015D" w:rsidRDefault="00E2086F" w:rsidP="00E612CC">
      <w:r w:rsidRPr="00E2086F">
        <w:rPr>
          <w:noProof/>
        </w:rPr>
        <w:drawing>
          <wp:inline distT="0" distB="0" distL="0" distR="0" wp14:anchorId="2E746242" wp14:editId="570BF5B5">
            <wp:extent cx="5757545" cy="728345"/>
            <wp:effectExtent l="0" t="0" r="0" b="0"/>
            <wp:docPr id="2126923977" name="Image 2126923977" descr="Une image contenant texte, Police, reçu,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23977" name="Image 1" descr="Une image contenant texte, Police, reçu, ligne&#10;&#10;Description générée automatiquement"/>
                    <pic:cNvPicPr/>
                  </pic:nvPicPr>
                  <pic:blipFill>
                    <a:blip r:embed="rId26"/>
                    <a:stretch>
                      <a:fillRect/>
                    </a:stretch>
                  </pic:blipFill>
                  <pic:spPr>
                    <a:xfrm>
                      <a:off x="0" y="0"/>
                      <a:ext cx="5757545" cy="728345"/>
                    </a:xfrm>
                    <a:prstGeom prst="rect">
                      <a:avLst/>
                    </a:prstGeom>
                  </pic:spPr>
                </pic:pic>
              </a:graphicData>
            </a:graphic>
          </wp:inline>
        </w:drawing>
      </w:r>
    </w:p>
    <w:p w14:paraId="61750417" w14:textId="7D7A96E8" w:rsidR="00E2086F" w:rsidRDefault="00EB55C4" w:rsidP="00E612CC">
      <w:r w:rsidRPr="00EB55C4">
        <w:rPr>
          <w:noProof/>
        </w:rPr>
        <w:drawing>
          <wp:inline distT="0" distB="0" distL="0" distR="0" wp14:anchorId="62FC4687" wp14:editId="032A99D0">
            <wp:extent cx="4706007" cy="276264"/>
            <wp:effectExtent l="0" t="0" r="0" b="9525"/>
            <wp:docPr id="1885029322" name="Image 1885029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29322" name=""/>
                    <pic:cNvPicPr/>
                  </pic:nvPicPr>
                  <pic:blipFill>
                    <a:blip r:embed="rId27"/>
                    <a:stretch>
                      <a:fillRect/>
                    </a:stretch>
                  </pic:blipFill>
                  <pic:spPr>
                    <a:xfrm>
                      <a:off x="0" y="0"/>
                      <a:ext cx="4706007" cy="276264"/>
                    </a:xfrm>
                    <a:prstGeom prst="rect">
                      <a:avLst/>
                    </a:prstGeom>
                  </pic:spPr>
                </pic:pic>
              </a:graphicData>
            </a:graphic>
          </wp:inline>
        </w:drawing>
      </w:r>
    </w:p>
    <w:p w14:paraId="159EBCDE" w14:textId="26AC42CE" w:rsidR="00EB55C4" w:rsidRDefault="00EB55C4" w:rsidP="00E612CC">
      <w:r w:rsidRPr="00EB55C4">
        <w:rPr>
          <w:noProof/>
        </w:rPr>
        <w:drawing>
          <wp:inline distT="0" distB="0" distL="0" distR="0" wp14:anchorId="398BAB08" wp14:editId="104EF94D">
            <wp:extent cx="5757545" cy="746760"/>
            <wp:effectExtent l="0" t="0" r="0" b="0"/>
            <wp:docPr id="2093388292" name="Image 2093388292" descr="Une image contenant texte, ligne, Polic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88292" name="Image 1" descr="Une image contenant texte, ligne, Police, reçu&#10;&#10;Description générée automatiquement"/>
                    <pic:cNvPicPr/>
                  </pic:nvPicPr>
                  <pic:blipFill>
                    <a:blip r:embed="rId28"/>
                    <a:stretch>
                      <a:fillRect/>
                    </a:stretch>
                  </pic:blipFill>
                  <pic:spPr>
                    <a:xfrm>
                      <a:off x="0" y="0"/>
                      <a:ext cx="5757545" cy="746760"/>
                    </a:xfrm>
                    <a:prstGeom prst="rect">
                      <a:avLst/>
                    </a:prstGeom>
                  </pic:spPr>
                </pic:pic>
              </a:graphicData>
            </a:graphic>
          </wp:inline>
        </w:drawing>
      </w:r>
    </w:p>
    <w:p w14:paraId="55EB66DF" w14:textId="7BF90493" w:rsidR="000C3EEF" w:rsidRDefault="000C3EEF" w:rsidP="00E612CC">
      <w:r w:rsidRPr="000C3EEF">
        <w:rPr>
          <w:noProof/>
        </w:rPr>
        <w:drawing>
          <wp:inline distT="0" distB="0" distL="0" distR="0" wp14:anchorId="1B3180ED" wp14:editId="6289F0D8">
            <wp:extent cx="5757545" cy="722630"/>
            <wp:effectExtent l="0" t="0" r="0" b="1270"/>
            <wp:docPr id="329276937" name="Image 329276937"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76937" name="Image 1" descr="Une image contenant texte, Police, ligne, capture d’écran&#10;&#10;Description générée automatiquement"/>
                    <pic:cNvPicPr/>
                  </pic:nvPicPr>
                  <pic:blipFill>
                    <a:blip r:embed="rId29"/>
                    <a:stretch>
                      <a:fillRect/>
                    </a:stretch>
                  </pic:blipFill>
                  <pic:spPr>
                    <a:xfrm>
                      <a:off x="0" y="0"/>
                      <a:ext cx="5757545" cy="722630"/>
                    </a:xfrm>
                    <a:prstGeom prst="rect">
                      <a:avLst/>
                    </a:prstGeom>
                  </pic:spPr>
                </pic:pic>
              </a:graphicData>
            </a:graphic>
          </wp:inline>
        </w:drawing>
      </w:r>
    </w:p>
    <w:p w14:paraId="5E466FF5" w14:textId="1EAE5DEC" w:rsidR="0081383D" w:rsidRDefault="0081383D" w:rsidP="00E612CC">
      <w:r w:rsidRPr="0081383D">
        <w:rPr>
          <w:noProof/>
        </w:rPr>
        <w:drawing>
          <wp:inline distT="0" distB="0" distL="0" distR="0" wp14:anchorId="2255E7C6" wp14:editId="54A963E1">
            <wp:extent cx="4696480" cy="228632"/>
            <wp:effectExtent l="0" t="0" r="0" b="0"/>
            <wp:docPr id="1014081374" name="Image 101408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81374" name=""/>
                    <pic:cNvPicPr/>
                  </pic:nvPicPr>
                  <pic:blipFill>
                    <a:blip r:embed="rId30"/>
                    <a:stretch>
                      <a:fillRect/>
                    </a:stretch>
                  </pic:blipFill>
                  <pic:spPr>
                    <a:xfrm>
                      <a:off x="0" y="0"/>
                      <a:ext cx="4696480" cy="228632"/>
                    </a:xfrm>
                    <a:prstGeom prst="rect">
                      <a:avLst/>
                    </a:prstGeom>
                  </pic:spPr>
                </pic:pic>
              </a:graphicData>
            </a:graphic>
          </wp:inline>
        </w:drawing>
      </w:r>
    </w:p>
    <w:p w14:paraId="6BF49B93" w14:textId="30993736" w:rsidR="00ED0C43" w:rsidRDefault="00ED0C43" w:rsidP="00E612CC">
      <w:r w:rsidRPr="00ED0C43">
        <w:rPr>
          <w:noProof/>
        </w:rPr>
        <w:drawing>
          <wp:inline distT="0" distB="0" distL="0" distR="0" wp14:anchorId="00E7D828" wp14:editId="6C633C6E">
            <wp:extent cx="5757545" cy="742950"/>
            <wp:effectExtent l="0" t="0" r="0" b="0"/>
            <wp:docPr id="2045266233" name="Image 2045266233" descr="Une image contenant texte, ligne, reç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66233" name="Image 1" descr="Une image contenant texte, ligne, reçu, Police&#10;&#10;Description générée automatiquement"/>
                    <pic:cNvPicPr/>
                  </pic:nvPicPr>
                  <pic:blipFill>
                    <a:blip r:embed="rId31"/>
                    <a:stretch>
                      <a:fillRect/>
                    </a:stretch>
                  </pic:blipFill>
                  <pic:spPr>
                    <a:xfrm>
                      <a:off x="0" y="0"/>
                      <a:ext cx="5757545" cy="742950"/>
                    </a:xfrm>
                    <a:prstGeom prst="rect">
                      <a:avLst/>
                    </a:prstGeom>
                  </pic:spPr>
                </pic:pic>
              </a:graphicData>
            </a:graphic>
          </wp:inline>
        </w:drawing>
      </w:r>
    </w:p>
    <w:p w14:paraId="750894C8" w14:textId="49C2A99A" w:rsidR="00ED0C43" w:rsidRDefault="00ED0C43" w:rsidP="00E612CC">
      <w:r w:rsidRPr="00ED0C43">
        <w:rPr>
          <w:noProof/>
        </w:rPr>
        <w:drawing>
          <wp:inline distT="0" distB="0" distL="0" distR="0" wp14:anchorId="4BF15807" wp14:editId="1E42A7C7">
            <wp:extent cx="5757545" cy="758825"/>
            <wp:effectExtent l="0" t="0" r="0" b="3175"/>
            <wp:docPr id="604618400" name="Image 604618400" descr="Une image contenant texte, lign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18400" name="Image 1" descr="Une image contenant texte, ligne, Police, capture d’écran&#10;&#10;Description générée automatiquement"/>
                    <pic:cNvPicPr/>
                  </pic:nvPicPr>
                  <pic:blipFill>
                    <a:blip r:embed="rId32"/>
                    <a:stretch>
                      <a:fillRect/>
                    </a:stretch>
                  </pic:blipFill>
                  <pic:spPr>
                    <a:xfrm>
                      <a:off x="0" y="0"/>
                      <a:ext cx="5757545" cy="758825"/>
                    </a:xfrm>
                    <a:prstGeom prst="rect">
                      <a:avLst/>
                    </a:prstGeom>
                  </pic:spPr>
                </pic:pic>
              </a:graphicData>
            </a:graphic>
          </wp:inline>
        </w:drawing>
      </w:r>
    </w:p>
    <w:p w14:paraId="591D0B90" w14:textId="45CB4E20" w:rsidR="008D5D41" w:rsidRDefault="008D5D41" w:rsidP="00E612CC">
      <w:r w:rsidRPr="008D5D41">
        <w:rPr>
          <w:noProof/>
        </w:rPr>
        <w:drawing>
          <wp:inline distT="0" distB="0" distL="0" distR="0" wp14:anchorId="2380F519" wp14:editId="254780E6">
            <wp:extent cx="5020376" cy="276264"/>
            <wp:effectExtent l="0" t="0" r="0" b="9525"/>
            <wp:docPr id="2001186289" name="Image 2001186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86289" name=""/>
                    <pic:cNvPicPr/>
                  </pic:nvPicPr>
                  <pic:blipFill>
                    <a:blip r:embed="rId33"/>
                    <a:stretch>
                      <a:fillRect/>
                    </a:stretch>
                  </pic:blipFill>
                  <pic:spPr>
                    <a:xfrm>
                      <a:off x="0" y="0"/>
                      <a:ext cx="5020376" cy="276264"/>
                    </a:xfrm>
                    <a:prstGeom prst="rect">
                      <a:avLst/>
                    </a:prstGeom>
                  </pic:spPr>
                </pic:pic>
              </a:graphicData>
            </a:graphic>
          </wp:inline>
        </w:drawing>
      </w:r>
    </w:p>
    <w:p w14:paraId="0AE57BB1" w14:textId="6DCB245C" w:rsidR="008D5D41" w:rsidRDefault="008D5D41" w:rsidP="00E612CC">
      <w:r w:rsidRPr="008D5D41">
        <w:rPr>
          <w:noProof/>
        </w:rPr>
        <w:drawing>
          <wp:inline distT="0" distB="0" distL="0" distR="0" wp14:anchorId="253EDEE6" wp14:editId="4886AB56">
            <wp:extent cx="5757545" cy="783590"/>
            <wp:effectExtent l="0" t="0" r="0" b="0"/>
            <wp:docPr id="1393644666" name="Image 1393644666"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44666" name="Image 1" descr="Une image contenant texte, Police, ligne, capture d’écran&#10;&#10;Description générée automatiquement"/>
                    <pic:cNvPicPr/>
                  </pic:nvPicPr>
                  <pic:blipFill>
                    <a:blip r:embed="rId34"/>
                    <a:stretch>
                      <a:fillRect/>
                    </a:stretch>
                  </pic:blipFill>
                  <pic:spPr>
                    <a:xfrm>
                      <a:off x="0" y="0"/>
                      <a:ext cx="5757545" cy="783590"/>
                    </a:xfrm>
                    <a:prstGeom prst="rect">
                      <a:avLst/>
                    </a:prstGeom>
                  </pic:spPr>
                </pic:pic>
              </a:graphicData>
            </a:graphic>
          </wp:inline>
        </w:drawing>
      </w:r>
    </w:p>
    <w:p w14:paraId="012AEE6E" w14:textId="77777777" w:rsidR="008D5D41" w:rsidRDefault="008D5D41" w:rsidP="00E612CC"/>
    <w:p w14:paraId="77535469" w14:textId="77777777" w:rsidR="008D5D41" w:rsidRDefault="008D5D41" w:rsidP="00E612CC"/>
    <w:p w14:paraId="18C6D4CF" w14:textId="77777777" w:rsidR="008D5D41" w:rsidRDefault="008D5D41" w:rsidP="00E612CC"/>
    <w:p w14:paraId="66230C51" w14:textId="77777777" w:rsidR="008D5D41" w:rsidRDefault="008D5D41" w:rsidP="00E612CC"/>
    <w:p w14:paraId="68443390" w14:textId="3B4ADC2C" w:rsidR="008D5D41" w:rsidRDefault="008D5D41" w:rsidP="00E612CC">
      <w:r>
        <w:t xml:space="preserve">Voici le code de cette fonction : </w:t>
      </w:r>
    </w:p>
    <w:p w14:paraId="78B0E246" w14:textId="77777777" w:rsidR="00FD506F" w:rsidRDefault="00FD506F" w:rsidP="00E612CC"/>
    <w:p w14:paraId="478BF7F9" w14:textId="0FA43A71" w:rsidR="008D5D41" w:rsidRDefault="00FD506F" w:rsidP="00E612CC">
      <w:r w:rsidRPr="00FD506F">
        <w:rPr>
          <w:noProof/>
        </w:rPr>
        <w:drawing>
          <wp:inline distT="0" distB="0" distL="0" distR="0" wp14:anchorId="23DC5927" wp14:editId="290D6133">
            <wp:extent cx="4705952" cy="4625163"/>
            <wp:effectExtent l="0" t="0" r="0" b="4445"/>
            <wp:docPr id="664498033" name="Image 664498033"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98033" name="Image 1" descr="Une image contenant texte, capture d’écran&#10;&#10;Description générée automatiquement"/>
                    <pic:cNvPicPr/>
                  </pic:nvPicPr>
                  <pic:blipFill>
                    <a:blip r:embed="rId35"/>
                    <a:stretch>
                      <a:fillRect/>
                    </a:stretch>
                  </pic:blipFill>
                  <pic:spPr>
                    <a:xfrm>
                      <a:off x="0" y="0"/>
                      <a:ext cx="4711513" cy="4630628"/>
                    </a:xfrm>
                    <a:prstGeom prst="rect">
                      <a:avLst/>
                    </a:prstGeom>
                  </pic:spPr>
                </pic:pic>
              </a:graphicData>
            </a:graphic>
          </wp:inline>
        </w:drawing>
      </w:r>
    </w:p>
    <w:p w14:paraId="1FA6E8A3" w14:textId="77777777" w:rsidR="00FD506F" w:rsidRDefault="00FD506F" w:rsidP="00E612CC"/>
    <w:p w14:paraId="28ED47C2" w14:textId="13BEF7EC" w:rsidR="00DD2858" w:rsidRDefault="00DD2858" w:rsidP="00E612CC"/>
    <w:p w14:paraId="798C81AF" w14:textId="12BB24DF" w:rsidR="00DD2858" w:rsidRPr="00C11FE2" w:rsidRDefault="00DD2858" w:rsidP="00DD2858">
      <w:pPr>
        <w:pStyle w:val="ListParagraph"/>
        <w:numPr>
          <w:ilvl w:val="0"/>
          <w:numId w:val="4"/>
        </w:numPr>
        <w:rPr>
          <w:u w:val="single"/>
        </w:rPr>
      </w:pPr>
      <w:r w:rsidRPr="00C11FE2">
        <w:rPr>
          <w:u w:val="single"/>
        </w:rPr>
        <w:t>Conclusion</w:t>
      </w:r>
      <w:r w:rsidR="00396832">
        <w:rPr>
          <w:u w:val="single"/>
        </w:rPr>
        <w:t> :</w:t>
      </w:r>
      <w:r w:rsidR="00396832">
        <w:t xml:space="preserve"> comparaison des méthodes de recherche</w:t>
      </w:r>
    </w:p>
    <w:p w14:paraId="321E7CAF" w14:textId="77777777" w:rsidR="00DD2858" w:rsidRDefault="00DD2858" w:rsidP="00E612CC"/>
    <w:p w14:paraId="09447954" w14:textId="323233B5" w:rsidR="00C11FE2" w:rsidRDefault="00DD2858" w:rsidP="00E612CC">
      <w:r w:rsidRPr="00DD2858">
        <w:t xml:space="preserve">En reportant les temps de recherche de ces deux méthodes pour différents niveaux de la liste sur un </w:t>
      </w:r>
      <w:proofErr w:type="spellStart"/>
      <w:r w:rsidRPr="00DD2858">
        <w:t>excel</w:t>
      </w:r>
      <w:proofErr w:type="spellEnd"/>
      <w:r w:rsidRPr="00DD2858">
        <w:t>, on peut tracer le graphique suivant</w:t>
      </w:r>
      <w:r w:rsidR="00C11FE2">
        <w:t> :</w:t>
      </w:r>
    </w:p>
    <w:p w14:paraId="6265480F" w14:textId="7A7386CC" w:rsidR="00C11FE2" w:rsidRDefault="00396832" w:rsidP="00E612CC">
      <w:r w:rsidRPr="00396832">
        <w:rPr>
          <w:noProof/>
        </w:rPr>
        <w:drawing>
          <wp:anchor distT="0" distB="0" distL="114300" distR="114300" simplePos="0" relativeHeight="251653120" behindDoc="1" locked="0" layoutInCell="1" allowOverlap="1" wp14:anchorId="1F9BB5F1" wp14:editId="689B03E5">
            <wp:simplePos x="0" y="0"/>
            <wp:positionH relativeFrom="column">
              <wp:posOffset>513715</wp:posOffset>
            </wp:positionH>
            <wp:positionV relativeFrom="paragraph">
              <wp:posOffset>88103</wp:posOffset>
            </wp:positionV>
            <wp:extent cx="4708525" cy="2884170"/>
            <wp:effectExtent l="0" t="0" r="0" b="0"/>
            <wp:wrapTight wrapText="bothSides">
              <wp:wrapPolygon edited="0">
                <wp:start x="0" y="0"/>
                <wp:lineTo x="0" y="21400"/>
                <wp:lineTo x="21498" y="21400"/>
                <wp:lineTo x="21498" y="0"/>
                <wp:lineTo x="0" y="0"/>
              </wp:wrapPolygon>
            </wp:wrapTight>
            <wp:docPr id="16" name="Image 16" descr="Une image contenant texte, ligne, Tracé, capture d’écran&#10;&#10;Description générée automatiquement">
              <a:extLst xmlns:a="http://schemas.openxmlformats.org/drawingml/2006/main">
                <a:ext uri="{FF2B5EF4-FFF2-40B4-BE49-F238E27FC236}">
                  <a16:creationId xmlns:a16="http://schemas.microsoft.com/office/drawing/2014/main" id="{AD8373C6-C169-A3FC-0EA4-47B00DB8FB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Espace réservé du contenu 15" descr="Une image contenant texte, ligne, Tracé, capture d’écran&#10;&#10;Description générée automatiquement">
                      <a:extLst>
                        <a:ext uri="{FF2B5EF4-FFF2-40B4-BE49-F238E27FC236}">
                          <a16:creationId xmlns:a16="http://schemas.microsoft.com/office/drawing/2014/main" id="{AD8373C6-C169-A3FC-0EA4-47B00DB8FB36}"/>
                        </a:ext>
                      </a:extLst>
                    </pic:cNvPr>
                    <pic:cNvPicPr>
                      <a:picLocks noGrp="1" noChangeAspect="1"/>
                    </pic:cNvPicPr>
                  </pic:nvPicPr>
                  <pic:blipFill>
                    <a:blip r:embed="rId36"/>
                    <a:stretch>
                      <a:fillRect/>
                    </a:stretch>
                  </pic:blipFill>
                  <pic:spPr>
                    <a:xfrm>
                      <a:off x="0" y="0"/>
                      <a:ext cx="4708525" cy="2884170"/>
                    </a:xfrm>
                    <a:prstGeom prst="rect">
                      <a:avLst/>
                    </a:prstGeom>
                  </pic:spPr>
                </pic:pic>
              </a:graphicData>
            </a:graphic>
          </wp:anchor>
        </w:drawing>
      </w:r>
    </w:p>
    <w:p w14:paraId="0EA6ADC6" w14:textId="407598CB" w:rsidR="00396832" w:rsidRDefault="00396832" w:rsidP="00E612CC"/>
    <w:p w14:paraId="5113B3A4" w14:textId="6D91B25F" w:rsidR="00C11FE2" w:rsidRDefault="00C11FE2" w:rsidP="00E612CC"/>
    <w:p w14:paraId="47371665" w14:textId="30D7F635" w:rsidR="00C11FE2" w:rsidRDefault="00C11FE2" w:rsidP="00E612CC"/>
    <w:p w14:paraId="0789FB43" w14:textId="77777777" w:rsidR="00396832" w:rsidRDefault="00396832" w:rsidP="00E612CC"/>
    <w:p w14:paraId="61725BFA" w14:textId="77777777" w:rsidR="00396832" w:rsidRDefault="00396832" w:rsidP="00E612CC"/>
    <w:p w14:paraId="4928E95C" w14:textId="77777777" w:rsidR="00396832" w:rsidRDefault="00396832" w:rsidP="00E612CC"/>
    <w:p w14:paraId="6475FFDF" w14:textId="77777777" w:rsidR="00396832" w:rsidRDefault="00396832" w:rsidP="00E612CC"/>
    <w:p w14:paraId="1B270366" w14:textId="77777777" w:rsidR="00396832" w:rsidRDefault="00396832" w:rsidP="00E612CC"/>
    <w:p w14:paraId="7B8B6C09" w14:textId="77777777" w:rsidR="00396832" w:rsidRDefault="00396832" w:rsidP="00E612CC"/>
    <w:p w14:paraId="12496585" w14:textId="77777777" w:rsidR="00396832" w:rsidRDefault="00396832" w:rsidP="00E612CC"/>
    <w:p w14:paraId="34E35E7F" w14:textId="77777777" w:rsidR="00396832" w:rsidRDefault="00396832" w:rsidP="00E612CC"/>
    <w:p w14:paraId="33A80F8F" w14:textId="77777777" w:rsidR="00396832" w:rsidRDefault="00396832" w:rsidP="00E612CC"/>
    <w:p w14:paraId="5C27B77B" w14:textId="77777777" w:rsidR="00396832" w:rsidRDefault="00396832" w:rsidP="00E612CC"/>
    <w:p w14:paraId="53A538C0" w14:textId="77777777" w:rsidR="00396832" w:rsidRDefault="00396832" w:rsidP="00E612CC"/>
    <w:p w14:paraId="173A9E5B" w14:textId="6A9D51E1" w:rsidR="00C93093" w:rsidRDefault="00C93093" w:rsidP="00897F64">
      <w:pPr>
        <w:jc w:val="both"/>
      </w:pPr>
      <w:r>
        <w:t>On constate que le temps d’exécution de la recherche classique évolue de manière exponentielle, tandis que celui de la recherche par niveau reste constant</w:t>
      </w:r>
      <w:r w:rsidR="00C33FB1">
        <w:t xml:space="preserve">. En effet, grâce au module </w:t>
      </w:r>
      <w:proofErr w:type="spellStart"/>
      <w:r w:rsidR="00C33FB1">
        <w:t>timer</w:t>
      </w:r>
      <w:proofErr w:type="spellEnd"/>
      <w:r w:rsidR="009B2CCC">
        <w:t xml:space="preserve"> (</w:t>
      </w:r>
      <w:proofErr w:type="spellStart"/>
      <w:r w:rsidR="009B2CCC">
        <w:t>timer.c</w:t>
      </w:r>
      <w:proofErr w:type="spellEnd"/>
      <w:r w:rsidR="009B2CCC">
        <w:t xml:space="preserve"> / </w:t>
      </w:r>
      <w:proofErr w:type="spellStart"/>
      <w:r w:rsidR="009B2CCC">
        <w:t>timer.h</w:t>
      </w:r>
      <w:proofErr w:type="spellEnd"/>
      <w:r w:rsidR="009B2CCC">
        <w:t xml:space="preserve">), nous avons comparé les temps d’exécution de ces deux fonctions de recherche. </w:t>
      </w:r>
    </w:p>
    <w:p w14:paraId="412B7090" w14:textId="77777777" w:rsidR="00C93093" w:rsidRDefault="00C93093" w:rsidP="00E612CC"/>
    <w:p w14:paraId="610100D6" w14:textId="0F0E10A7" w:rsidR="00C93093" w:rsidRDefault="00C93093" w:rsidP="00B35E64">
      <w:pPr>
        <w:jc w:val="center"/>
      </w:pPr>
      <w:r w:rsidRPr="00C93093">
        <w:rPr>
          <w:noProof/>
        </w:rPr>
        <w:drawing>
          <wp:inline distT="0" distB="0" distL="0" distR="0" wp14:anchorId="74206D2F" wp14:editId="33ADF117">
            <wp:extent cx="3700130" cy="1948924"/>
            <wp:effectExtent l="0" t="0" r="0" b="0"/>
            <wp:docPr id="11" name="Image 11" descr="Une image contenant texte, capture d’écran, Police, nombre&#10;&#10;Description générée automatiquement">
              <a:extLst xmlns:a="http://schemas.openxmlformats.org/drawingml/2006/main">
                <a:ext uri="{FF2B5EF4-FFF2-40B4-BE49-F238E27FC236}">
                  <a16:creationId xmlns:a16="http://schemas.microsoft.com/office/drawing/2014/main" id="{236A1FE2-1448-F1FA-69D6-B390AA6F6A5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Espace réservé du contenu 10" descr="Une image contenant texte, capture d’écran, Police, nombre&#10;&#10;Description générée automatiquement">
                      <a:extLst>
                        <a:ext uri="{FF2B5EF4-FFF2-40B4-BE49-F238E27FC236}">
                          <a16:creationId xmlns:a16="http://schemas.microsoft.com/office/drawing/2014/main" id="{236A1FE2-1448-F1FA-69D6-B390AA6F6A58}"/>
                        </a:ext>
                      </a:extLst>
                    </pic:cNvPr>
                    <pic:cNvPicPr>
                      <a:picLocks noGrp="1" noChangeAspect="1"/>
                    </pic:cNvPicPr>
                  </pic:nvPicPr>
                  <pic:blipFill>
                    <a:blip r:embed="rId37"/>
                    <a:stretch>
                      <a:fillRect/>
                    </a:stretch>
                  </pic:blipFill>
                  <pic:spPr>
                    <a:xfrm>
                      <a:off x="0" y="0"/>
                      <a:ext cx="3701096" cy="1949433"/>
                    </a:xfrm>
                    <a:prstGeom prst="rect">
                      <a:avLst/>
                    </a:prstGeom>
                  </pic:spPr>
                </pic:pic>
              </a:graphicData>
            </a:graphic>
          </wp:inline>
        </w:drawing>
      </w:r>
    </w:p>
    <w:p w14:paraId="0F27A1E3" w14:textId="77777777" w:rsidR="00C93093" w:rsidRDefault="00C93093" w:rsidP="00E612CC"/>
    <w:p w14:paraId="1C32CA6E" w14:textId="657F5B4C" w:rsidR="00C93093" w:rsidRDefault="009B2CCC" w:rsidP="00897F64">
      <w:pPr>
        <w:jc w:val="both"/>
      </w:pPr>
      <w:r>
        <w:t>On observe que le temps d’exécution de la recherche</w:t>
      </w:r>
      <w:r w:rsidR="00FD6847">
        <w:t xml:space="preserve"> par niveau reste constant</w:t>
      </w:r>
      <w:r w:rsidR="00C87CAC">
        <w:t xml:space="preserve"> quasiment à 0 sec tandis que celui la recherche classique va </w:t>
      </w:r>
      <w:r w:rsidR="00676C0D">
        <w:t xml:space="preserve">augmenter lorsque le niveau de liste </w:t>
      </w:r>
      <w:r w:rsidR="00F2706F">
        <w:t xml:space="preserve">devient de plus en plus important. </w:t>
      </w:r>
    </w:p>
    <w:p w14:paraId="2B49A55E" w14:textId="77777777" w:rsidR="00F2706F" w:rsidRDefault="00F2706F" w:rsidP="00897F64">
      <w:pPr>
        <w:jc w:val="both"/>
      </w:pPr>
    </w:p>
    <w:p w14:paraId="27A689BB" w14:textId="0E01D5C9" w:rsidR="00FD506F" w:rsidRDefault="00F2706F" w:rsidP="00897F64">
      <w:pPr>
        <w:jc w:val="both"/>
      </w:pPr>
      <w:r>
        <w:t xml:space="preserve">On peut conclure que </w:t>
      </w:r>
      <w:r w:rsidR="00DD2858" w:rsidRPr="00DD2858">
        <w:t>la méthode de recherche par niveau est clairement plus efficace que la recherche classique</w:t>
      </w:r>
      <w:r w:rsidR="006D4187">
        <w:t xml:space="preserve"> que ce soit au niveau de la mémoire mais aussi au niveau du temps d’exécution.</w:t>
      </w:r>
    </w:p>
    <w:p w14:paraId="12030804" w14:textId="77777777" w:rsidR="004369EE" w:rsidRDefault="004369EE" w:rsidP="00897F64">
      <w:pPr>
        <w:jc w:val="both"/>
      </w:pPr>
    </w:p>
    <w:p w14:paraId="78C63ED5" w14:textId="77777777" w:rsidR="00F83AFF" w:rsidRDefault="00F83AFF" w:rsidP="00897F64">
      <w:pPr>
        <w:jc w:val="both"/>
      </w:pPr>
    </w:p>
    <w:p w14:paraId="0E515F9D" w14:textId="3C9410BA" w:rsidR="00F83AFF" w:rsidRDefault="00CE6EE5" w:rsidP="00F83AFF">
      <w:pPr>
        <w:pStyle w:val="Heading1"/>
        <w:numPr>
          <w:ilvl w:val="0"/>
          <w:numId w:val="6"/>
        </w:numPr>
      </w:pPr>
      <w:bookmarkStart w:id="6" w:name="_Toc153129575"/>
      <w:r>
        <w:t>Stockage de contacts dans une liste à niveaux</w:t>
      </w:r>
      <w:bookmarkEnd w:id="6"/>
      <w:r>
        <w:br/>
      </w:r>
    </w:p>
    <w:p w14:paraId="23934784" w14:textId="73705E9B" w:rsidR="00CE6EE5" w:rsidRDefault="00C87B6F" w:rsidP="00CE6EE5">
      <w:pPr>
        <w:jc w:val="both"/>
      </w:pPr>
      <w:r w:rsidRPr="00C87B6F">
        <w:drawing>
          <wp:anchor distT="0" distB="0" distL="114300" distR="114300" simplePos="0" relativeHeight="251635712" behindDoc="1" locked="0" layoutInCell="1" allowOverlap="1" wp14:anchorId="451CD38B" wp14:editId="00BDC6B7">
            <wp:simplePos x="0" y="0"/>
            <wp:positionH relativeFrom="column">
              <wp:posOffset>3001645</wp:posOffset>
            </wp:positionH>
            <wp:positionV relativeFrom="paragraph">
              <wp:posOffset>850826</wp:posOffset>
            </wp:positionV>
            <wp:extent cx="2752197" cy="3004361"/>
            <wp:effectExtent l="0" t="0" r="0" b="5715"/>
            <wp:wrapTight wrapText="bothSides">
              <wp:wrapPolygon edited="0">
                <wp:start x="0" y="0"/>
                <wp:lineTo x="0" y="21504"/>
                <wp:lineTo x="21381" y="21504"/>
                <wp:lineTo x="21381" y="0"/>
                <wp:lineTo x="0" y="0"/>
              </wp:wrapPolygon>
            </wp:wrapTight>
            <wp:docPr id="45754126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41269" name="Image 1" descr="Une image contenant texte, capture d’écran, Police&#10;&#10;Description générée automatiquement"/>
                    <pic:cNvPicPr/>
                  </pic:nvPicPr>
                  <pic:blipFill>
                    <a:blip r:embed="rId38"/>
                    <a:stretch>
                      <a:fillRect/>
                    </a:stretch>
                  </pic:blipFill>
                  <pic:spPr>
                    <a:xfrm>
                      <a:off x="0" y="0"/>
                      <a:ext cx="2752197" cy="3004361"/>
                    </a:xfrm>
                    <a:prstGeom prst="rect">
                      <a:avLst/>
                    </a:prstGeom>
                  </pic:spPr>
                </pic:pic>
              </a:graphicData>
            </a:graphic>
            <wp14:sizeRelH relativeFrom="margin">
              <wp14:pctWidth>0</wp14:pctWidth>
            </wp14:sizeRelH>
            <wp14:sizeRelV relativeFrom="margin">
              <wp14:pctHeight>0</wp14:pctHeight>
            </wp14:sizeRelV>
          </wp:anchor>
        </w:drawing>
      </w:r>
      <w:r w:rsidR="002E062A">
        <w:t>On souhaite utiliser une telle liste pour stocker des contacts et des rendez-vous, en utilisant des recherches / insertions / modifications rapides, ainsi qu’une aide à la saisie (complétion automatique)</w:t>
      </w:r>
      <w:r w:rsidR="00D91381">
        <w:t>. Pour ceci, il est nécessaire de créer des structures pour stocker les informations telles que le no</w:t>
      </w:r>
      <w:r w:rsidR="00933F8F">
        <w:t>m et prénom ainsi que les dates des rendez-vous.</w:t>
      </w:r>
    </w:p>
    <w:p w14:paraId="3E4BDBA3" w14:textId="77777777" w:rsidR="00C87B6F" w:rsidRDefault="00C87B6F" w:rsidP="00CE6EE5">
      <w:pPr>
        <w:jc w:val="both"/>
      </w:pPr>
    </w:p>
    <w:p w14:paraId="032C4A03" w14:textId="6F78415C" w:rsidR="00077C00" w:rsidRDefault="00077C00" w:rsidP="00CE6EE5">
      <w:pPr>
        <w:jc w:val="both"/>
      </w:pPr>
      <w:r>
        <w:t>Pour les saisies de tableaux dynamiques de caractères</w:t>
      </w:r>
      <w:r w:rsidR="00F84421">
        <w:t>, nous avons fait une fonction</w:t>
      </w:r>
      <w:r w:rsidR="00F82D88">
        <w:t xml:space="preserve"> </w:t>
      </w:r>
      <w:r w:rsidR="00F82D88" w:rsidRPr="00B163F2">
        <w:rPr>
          <w:i/>
          <w:iCs/>
        </w:rPr>
        <w:t>char *</w:t>
      </w:r>
      <w:proofErr w:type="spellStart"/>
      <w:r w:rsidR="00F82D88" w:rsidRPr="00B163F2">
        <w:rPr>
          <w:i/>
          <w:iCs/>
        </w:rPr>
        <w:t>scanString</w:t>
      </w:r>
      <w:proofErr w:type="spellEnd"/>
      <w:r w:rsidR="00F82D88" w:rsidRPr="00B163F2">
        <w:rPr>
          <w:i/>
          <w:iCs/>
        </w:rPr>
        <w:t>(</w:t>
      </w:r>
      <w:proofErr w:type="spellStart"/>
      <w:r w:rsidR="00F82D88" w:rsidRPr="00B163F2">
        <w:rPr>
          <w:i/>
          <w:iCs/>
        </w:rPr>
        <w:t>void</w:t>
      </w:r>
      <w:proofErr w:type="spellEnd"/>
      <w:r w:rsidR="00F82D88" w:rsidRPr="00B163F2">
        <w:rPr>
          <w:i/>
          <w:iCs/>
        </w:rPr>
        <w:t>)</w:t>
      </w:r>
      <w:r w:rsidR="00F84421">
        <w:t xml:space="preserve"> </w:t>
      </w:r>
      <w:r w:rsidR="00F82D88">
        <w:t>qui effectue la saisie et retourne un tableau dynamique stockant uniquement les caractères nécessaires</w:t>
      </w:r>
      <w:r w:rsidR="00B163F2">
        <w:t>.</w:t>
      </w:r>
    </w:p>
    <w:p w14:paraId="2C92919C" w14:textId="77777777" w:rsidR="005D5EA3" w:rsidRDefault="005D5EA3" w:rsidP="00CE6EE5">
      <w:pPr>
        <w:jc w:val="both"/>
      </w:pPr>
    </w:p>
    <w:p w14:paraId="3E4E214F" w14:textId="77777777" w:rsidR="005D5EA3" w:rsidRDefault="005D5EA3" w:rsidP="00CE6EE5">
      <w:pPr>
        <w:jc w:val="both"/>
      </w:pPr>
    </w:p>
    <w:p w14:paraId="69369F14" w14:textId="33EAA8C6" w:rsidR="00B163F2" w:rsidRPr="00CE6EE5" w:rsidRDefault="00B163F2" w:rsidP="00CE6EE5">
      <w:pPr>
        <w:jc w:val="both"/>
      </w:pPr>
    </w:p>
    <w:p w14:paraId="2309DB20" w14:textId="605BB7BB" w:rsidR="00DA4BB0" w:rsidRDefault="00DA4BB0">
      <w:r>
        <w:br w:type="page"/>
      </w:r>
    </w:p>
    <w:p w14:paraId="39A465F0" w14:textId="4087F6D1" w:rsidR="000505C1" w:rsidRDefault="008134E2" w:rsidP="00897F64">
      <w:pPr>
        <w:jc w:val="both"/>
      </w:pPr>
      <w:r>
        <w:t xml:space="preserve">Nous avons réalisé toutes les </w:t>
      </w:r>
      <w:r w:rsidR="00FE02D5">
        <w:t xml:space="preserve">fonctions liées à la création </w:t>
      </w:r>
      <w:r w:rsidR="00115498">
        <w:t>de rendez-vous</w:t>
      </w:r>
      <w:r w:rsidR="0008117B">
        <w:t>, de contacts</w:t>
      </w:r>
      <w:r w:rsidR="00115498">
        <w:t xml:space="preserve"> </w:t>
      </w:r>
      <w:r w:rsidR="0020742F">
        <w:t xml:space="preserve">et </w:t>
      </w:r>
      <w:r w:rsidR="00FE02D5">
        <w:t xml:space="preserve">d’un </w:t>
      </w:r>
      <w:r w:rsidR="0021709C">
        <w:t>agenda.</w:t>
      </w:r>
    </w:p>
    <w:p w14:paraId="1B348F87" w14:textId="54AD74ED" w:rsidR="003C5ED8" w:rsidRDefault="00C77483" w:rsidP="00897F64">
      <w:pPr>
        <w:jc w:val="both"/>
      </w:pPr>
      <w:r w:rsidRPr="00666310">
        <w:drawing>
          <wp:anchor distT="0" distB="0" distL="114300" distR="114300" simplePos="0" relativeHeight="251645952" behindDoc="1" locked="0" layoutInCell="1" allowOverlap="1" wp14:anchorId="1CCB83B2" wp14:editId="314E711B">
            <wp:simplePos x="0" y="0"/>
            <wp:positionH relativeFrom="column">
              <wp:posOffset>-251800</wp:posOffset>
            </wp:positionH>
            <wp:positionV relativeFrom="paragraph">
              <wp:posOffset>226222</wp:posOffset>
            </wp:positionV>
            <wp:extent cx="3019425" cy="1808480"/>
            <wp:effectExtent l="0" t="0" r="9525" b="1270"/>
            <wp:wrapTight wrapText="bothSides">
              <wp:wrapPolygon edited="0">
                <wp:start x="0" y="0"/>
                <wp:lineTo x="0" y="21388"/>
                <wp:lineTo x="21532" y="21388"/>
                <wp:lineTo x="21532" y="0"/>
                <wp:lineTo x="0" y="0"/>
              </wp:wrapPolygon>
            </wp:wrapTight>
            <wp:docPr id="184392981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29810" name="Image 1" descr="Une image contenant texte, capture d’écran, Police&#10;&#10;Description générée automatiquement"/>
                    <pic:cNvPicPr/>
                  </pic:nvPicPr>
                  <pic:blipFill>
                    <a:blip r:embed="rId39"/>
                    <a:stretch>
                      <a:fillRect/>
                    </a:stretch>
                  </pic:blipFill>
                  <pic:spPr>
                    <a:xfrm>
                      <a:off x="0" y="0"/>
                      <a:ext cx="3019425" cy="1808480"/>
                    </a:xfrm>
                    <a:prstGeom prst="rect">
                      <a:avLst/>
                    </a:prstGeom>
                  </pic:spPr>
                </pic:pic>
              </a:graphicData>
            </a:graphic>
            <wp14:sizeRelH relativeFrom="margin">
              <wp14:pctWidth>0</wp14:pctWidth>
            </wp14:sizeRelH>
            <wp14:sizeRelV relativeFrom="margin">
              <wp14:pctHeight>0</wp14:pctHeight>
            </wp14:sizeRelV>
          </wp:anchor>
        </w:drawing>
      </w:r>
      <w:r w:rsidR="003C5ED8" w:rsidRPr="003C5ED8">
        <w:drawing>
          <wp:anchor distT="0" distB="0" distL="114300" distR="114300" simplePos="0" relativeHeight="251665408" behindDoc="1" locked="0" layoutInCell="1" allowOverlap="1" wp14:anchorId="6BE2EB3D" wp14:editId="47F3F5C3">
            <wp:simplePos x="0" y="0"/>
            <wp:positionH relativeFrom="column">
              <wp:posOffset>2948866</wp:posOffset>
            </wp:positionH>
            <wp:positionV relativeFrom="paragraph">
              <wp:posOffset>231169</wp:posOffset>
            </wp:positionV>
            <wp:extent cx="3274695" cy="1771650"/>
            <wp:effectExtent l="0" t="0" r="1905" b="0"/>
            <wp:wrapTight wrapText="bothSides">
              <wp:wrapPolygon edited="0">
                <wp:start x="0" y="0"/>
                <wp:lineTo x="0" y="21368"/>
                <wp:lineTo x="21487" y="21368"/>
                <wp:lineTo x="21487" y="0"/>
                <wp:lineTo x="0" y="0"/>
              </wp:wrapPolygon>
            </wp:wrapTight>
            <wp:docPr id="204432824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28248" name="Image 1" descr="Une image contenant texte, capture d’écran, Police&#10;&#10;Description générée automatiquement"/>
                    <pic:cNvPicPr/>
                  </pic:nvPicPr>
                  <pic:blipFill>
                    <a:blip r:embed="rId40"/>
                    <a:stretch>
                      <a:fillRect/>
                    </a:stretch>
                  </pic:blipFill>
                  <pic:spPr>
                    <a:xfrm>
                      <a:off x="0" y="0"/>
                      <a:ext cx="3274695" cy="1771650"/>
                    </a:xfrm>
                    <a:prstGeom prst="rect">
                      <a:avLst/>
                    </a:prstGeom>
                  </pic:spPr>
                </pic:pic>
              </a:graphicData>
            </a:graphic>
            <wp14:sizeRelH relativeFrom="margin">
              <wp14:pctWidth>0</wp14:pctWidth>
            </wp14:sizeRelH>
            <wp14:sizeRelV relativeFrom="margin">
              <wp14:pctHeight>0</wp14:pctHeight>
            </wp14:sizeRelV>
          </wp:anchor>
        </w:drawing>
      </w:r>
    </w:p>
    <w:p w14:paraId="5D0710E8" w14:textId="403D5357" w:rsidR="000B0702" w:rsidRDefault="00E02E73" w:rsidP="00897F64">
      <w:pPr>
        <w:jc w:val="both"/>
      </w:pPr>
      <w:r w:rsidRPr="00E02E73">
        <w:drawing>
          <wp:anchor distT="0" distB="0" distL="114300" distR="114300" simplePos="0" relativeHeight="251670528" behindDoc="1" locked="0" layoutInCell="1" allowOverlap="1" wp14:anchorId="19731C7D" wp14:editId="37FF0FCA">
            <wp:simplePos x="0" y="0"/>
            <wp:positionH relativeFrom="column">
              <wp:posOffset>-272962</wp:posOffset>
            </wp:positionH>
            <wp:positionV relativeFrom="paragraph">
              <wp:posOffset>8861</wp:posOffset>
            </wp:positionV>
            <wp:extent cx="3784600" cy="2867660"/>
            <wp:effectExtent l="0" t="0" r="6350" b="8890"/>
            <wp:wrapTight wrapText="bothSides">
              <wp:wrapPolygon edited="0">
                <wp:start x="0" y="0"/>
                <wp:lineTo x="0" y="21523"/>
                <wp:lineTo x="21528" y="21523"/>
                <wp:lineTo x="21528" y="0"/>
                <wp:lineTo x="0" y="0"/>
              </wp:wrapPolygon>
            </wp:wrapTight>
            <wp:docPr id="1253617987"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17987" name="Image 1" descr="Une image contenant texte, capture d’écran&#10;&#10;Description générée automatiquement"/>
                    <pic:cNvPicPr/>
                  </pic:nvPicPr>
                  <pic:blipFill>
                    <a:blip r:embed="rId41"/>
                    <a:stretch>
                      <a:fillRect/>
                    </a:stretch>
                  </pic:blipFill>
                  <pic:spPr>
                    <a:xfrm>
                      <a:off x="0" y="0"/>
                      <a:ext cx="3784600" cy="2867660"/>
                    </a:xfrm>
                    <a:prstGeom prst="rect">
                      <a:avLst/>
                    </a:prstGeom>
                  </pic:spPr>
                </pic:pic>
              </a:graphicData>
            </a:graphic>
            <wp14:sizeRelH relativeFrom="margin">
              <wp14:pctWidth>0</wp14:pctWidth>
            </wp14:sizeRelH>
            <wp14:sizeRelV relativeFrom="margin">
              <wp14:pctHeight>0</wp14:pctHeight>
            </wp14:sizeRelV>
          </wp:anchor>
        </w:drawing>
      </w:r>
    </w:p>
    <w:p w14:paraId="42B6B8B0" w14:textId="7AEE66E7" w:rsidR="000B0702" w:rsidRDefault="000B0702" w:rsidP="00897F64">
      <w:pPr>
        <w:jc w:val="both"/>
      </w:pPr>
    </w:p>
    <w:p w14:paraId="57D8EBDD" w14:textId="5C7719D4" w:rsidR="000B0702" w:rsidRDefault="000B0702" w:rsidP="00897F64">
      <w:pPr>
        <w:jc w:val="both"/>
      </w:pPr>
    </w:p>
    <w:p w14:paraId="4352A20E" w14:textId="62DE9C04" w:rsidR="000B0702" w:rsidRDefault="000B0702" w:rsidP="00897F64">
      <w:pPr>
        <w:jc w:val="both"/>
      </w:pPr>
    </w:p>
    <w:p w14:paraId="6036D219" w14:textId="4CC6DE8E" w:rsidR="000B0702" w:rsidRDefault="000B0702" w:rsidP="00897F64">
      <w:pPr>
        <w:jc w:val="both"/>
      </w:pPr>
    </w:p>
    <w:p w14:paraId="1DB6118A" w14:textId="70334F88" w:rsidR="000B0702" w:rsidRDefault="000B0702" w:rsidP="00897F64">
      <w:pPr>
        <w:jc w:val="both"/>
      </w:pPr>
    </w:p>
    <w:p w14:paraId="5B8361CE" w14:textId="178D2FCC" w:rsidR="000B0702" w:rsidRDefault="000B0702" w:rsidP="00897F64">
      <w:pPr>
        <w:jc w:val="both"/>
      </w:pPr>
    </w:p>
    <w:p w14:paraId="2EFA4113" w14:textId="04426B8F" w:rsidR="000B0702" w:rsidRDefault="000B0702" w:rsidP="00897F64">
      <w:pPr>
        <w:jc w:val="both"/>
      </w:pPr>
    </w:p>
    <w:p w14:paraId="639B6D8B" w14:textId="46C527C1" w:rsidR="000B0702" w:rsidRDefault="000B0702" w:rsidP="00897F64">
      <w:pPr>
        <w:jc w:val="both"/>
      </w:pPr>
    </w:p>
    <w:p w14:paraId="41E44F4A" w14:textId="6B0B4B88" w:rsidR="000B0702" w:rsidRDefault="000B0702" w:rsidP="00897F64">
      <w:pPr>
        <w:jc w:val="both"/>
      </w:pPr>
    </w:p>
    <w:p w14:paraId="39BF9C85" w14:textId="234EB9AE" w:rsidR="000B0702" w:rsidRDefault="000B0702" w:rsidP="00897F64">
      <w:pPr>
        <w:jc w:val="both"/>
      </w:pPr>
    </w:p>
    <w:p w14:paraId="05F56C73" w14:textId="6D00C588" w:rsidR="000B0702" w:rsidRDefault="000B0702" w:rsidP="00897F64">
      <w:pPr>
        <w:jc w:val="both"/>
      </w:pPr>
    </w:p>
    <w:p w14:paraId="563D8C8C" w14:textId="74E49D64" w:rsidR="000B0702" w:rsidRDefault="000B0702" w:rsidP="00897F64">
      <w:pPr>
        <w:jc w:val="both"/>
      </w:pPr>
    </w:p>
    <w:p w14:paraId="17508C6D" w14:textId="77777777" w:rsidR="000B0702" w:rsidRDefault="000B0702" w:rsidP="00897F64">
      <w:pPr>
        <w:jc w:val="both"/>
      </w:pPr>
    </w:p>
    <w:p w14:paraId="7E329412" w14:textId="12161523" w:rsidR="000B0702" w:rsidRDefault="000B0702" w:rsidP="00897F64">
      <w:pPr>
        <w:jc w:val="both"/>
      </w:pPr>
    </w:p>
    <w:p w14:paraId="1BDEB8CF" w14:textId="73062AD6" w:rsidR="000B0702" w:rsidRDefault="000B0702" w:rsidP="00897F64">
      <w:pPr>
        <w:jc w:val="both"/>
      </w:pPr>
    </w:p>
    <w:p w14:paraId="11E36DEF" w14:textId="3D9D4C62" w:rsidR="000B0702" w:rsidRDefault="0030171D" w:rsidP="00897F64">
      <w:pPr>
        <w:jc w:val="both"/>
      </w:pPr>
      <w:r w:rsidRPr="0030171D">
        <w:drawing>
          <wp:anchor distT="0" distB="0" distL="114300" distR="114300" simplePos="0" relativeHeight="251682816" behindDoc="1" locked="0" layoutInCell="1" allowOverlap="1" wp14:anchorId="1213E7E0" wp14:editId="3B60A4B8">
            <wp:simplePos x="0" y="0"/>
            <wp:positionH relativeFrom="column">
              <wp:posOffset>-3886717</wp:posOffset>
            </wp:positionH>
            <wp:positionV relativeFrom="paragraph">
              <wp:posOffset>151736</wp:posOffset>
            </wp:positionV>
            <wp:extent cx="5146040" cy="2152650"/>
            <wp:effectExtent l="0" t="0" r="0" b="0"/>
            <wp:wrapTight wrapText="bothSides">
              <wp:wrapPolygon edited="0">
                <wp:start x="0" y="0"/>
                <wp:lineTo x="0" y="21409"/>
                <wp:lineTo x="21509" y="21409"/>
                <wp:lineTo x="21509" y="0"/>
                <wp:lineTo x="0" y="0"/>
              </wp:wrapPolygon>
            </wp:wrapTight>
            <wp:docPr id="767452146"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52146" name="Image 1" descr="Une image contenant texte, capture d’écran, logiciel&#10;&#10;Description générée automatiquement"/>
                    <pic:cNvPicPr/>
                  </pic:nvPicPr>
                  <pic:blipFill>
                    <a:blip r:embed="rId42"/>
                    <a:stretch>
                      <a:fillRect/>
                    </a:stretch>
                  </pic:blipFill>
                  <pic:spPr>
                    <a:xfrm>
                      <a:off x="0" y="0"/>
                      <a:ext cx="5146040" cy="2152650"/>
                    </a:xfrm>
                    <a:prstGeom prst="rect">
                      <a:avLst/>
                    </a:prstGeom>
                  </pic:spPr>
                </pic:pic>
              </a:graphicData>
            </a:graphic>
            <wp14:sizeRelH relativeFrom="margin">
              <wp14:pctWidth>0</wp14:pctWidth>
            </wp14:sizeRelH>
            <wp14:sizeRelV relativeFrom="margin">
              <wp14:pctHeight>0</wp14:pctHeight>
            </wp14:sizeRelV>
          </wp:anchor>
        </w:drawing>
      </w:r>
    </w:p>
    <w:p w14:paraId="74E12A13" w14:textId="42DBD81E" w:rsidR="000B0702" w:rsidRDefault="000B0702" w:rsidP="00897F64">
      <w:pPr>
        <w:jc w:val="both"/>
      </w:pPr>
    </w:p>
    <w:p w14:paraId="1DF4CDAA" w14:textId="3CB3179A" w:rsidR="000B0702" w:rsidRDefault="000B0702" w:rsidP="00897F64">
      <w:pPr>
        <w:jc w:val="both"/>
      </w:pPr>
    </w:p>
    <w:p w14:paraId="5A0CF0FB" w14:textId="0BDC83B4" w:rsidR="000B0702" w:rsidRDefault="000B0702" w:rsidP="00897F64">
      <w:pPr>
        <w:jc w:val="both"/>
      </w:pPr>
    </w:p>
    <w:p w14:paraId="4B992086" w14:textId="77777777" w:rsidR="000B0702" w:rsidRDefault="000B0702" w:rsidP="00897F64">
      <w:pPr>
        <w:jc w:val="both"/>
      </w:pPr>
    </w:p>
    <w:p w14:paraId="2195D25F" w14:textId="77777777" w:rsidR="000B0702" w:rsidRDefault="000B0702" w:rsidP="00897F64">
      <w:pPr>
        <w:jc w:val="both"/>
      </w:pPr>
    </w:p>
    <w:p w14:paraId="1C04B1E1" w14:textId="77777777" w:rsidR="000B0702" w:rsidRDefault="000B0702" w:rsidP="00897F64">
      <w:pPr>
        <w:jc w:val="both"/>
      </w:pPr>
    </w:p>
    <w:p w14:paraId="648BE383" w14:textId="77777777" w:rsidR="000B0702" w:rsidRDefault="000B0702" w:rsidP="00897F64">
      <w:pPr>
        <w:jc w:val="both"/>
      </w:pPr>
    </w:p>
    <w:p w14:paraId="60C892E7" w14:textId="77777777" w:rsidR="000B0702" w:rsidRDefault="000B0702" w:rsidP="00897F64">
      <w:pPr>
        <w:jc w:val="both"/>
      </w:pPr>
    </w:p>
    <w:p w14:paraId="0919E157" w14:textId="77777777" w:rsidR="000B0702" w:rsidRDefault="000B0702" w:rsidP="00897F64">
      <w:pPr>
        <w:jc w:val="both"/>
      </w:pPr>
    </w:p>
    <w:p w14:paraId="62626645" w14:textId="77777777" w:rsidR="000B0702" w:rsidRDefault="000B0702" w:rsidP="00897F64">
      <w:pPr>
        <w:jc w:val="both"/>
      </w:pPr>
    </w:p>
    <w:p w14:paraId="6296D897" w14:textId="77777777" w:rsidR="000B0702" w:rsidRDefault="000B0702" w:rsidP="00897F64">
      <w:pPr>
        <w:jc w:val="both"/>
      </w:pPr>
    </w:p>
    <w:p w14:paraId="2A2DDB68" w14:textId="77777777" w:rsidR="000B0702" w:rsidRDefault="000B0702" w:rsidP="00897F64">
      <w:pPr>
        <w:jc w:val="both"/>
      </w:pPr>
    </w:p>
    <w:p w14:paraId="693260DD" w14:textId="77777777" w:rsidR="000B0702" w:rsidRDefault="000B0702" w:rsidP="00897F64">
      <w:pPr>
        <w:jc w:val="both"/>
      </w:pPr>
    </w:p>
    <w:p w14:paraId="288139D4" w14:textId="77777777" w:rsidR="00057AB1" w:rsidRDefault="00057AB1" w:rsidP="00897F64">
      <w:pPr>
        <w:jc w:val="both"/>
      </w:pPr>
    </w:p>
    <w:p w14:paraId="3B24456A" w14:textId="4CF3420C" w:rsidR="000505C1" w:rsidRDefault="0008117B" w:rsidP="00897F64">
      <w:pPr>
        <w:jc w:val="both"/>
      </w:pPr>
      <w:r>
        <w:t>Cep</w:t>
      </w:r>
      <w:r w:rsidR="0004551C">
        <w:t>endant,</w:t>
      </w:r>
      <w:r w:rsidR="000C1660">
        <w:t xml:space="preserve"> nous avons eu du </w:t>
      </w:r>
      <w:r w:rsidR="00E7691E">
        <w:t>mal</w:t>
      </w:r>
      <w:r w:rsidR="007B7073">
        <w:t xml:space="preserve"> à réaliser certaines</w:t>
      </w:r>
      <w:r w:rsidR="009C771D">
        <w:t xml:space="preserve"> fonctions</w:t>
      </w:r>
      <w:r w:rsidR="0061766F">
        <w:t xml:space="preserve"> qui restent toujours </w:t>
      </w:r>
      <w:r w:rsidR="00FB36AB">
        <w:t>inf</w:t>
      </w:r>
      <w:r w:rsidR="00FD1C64">
        <w:t xml:space="preserve">onctionnelles. Nous </w:t>
      </w:r>
      <w:r w:rsidR="00465FA6">
        <w:t xml:space="preserve">n’arrivons pas </w:t>
      </w:r>
      <w:r w:rsidR="0021709C">
        <w:t>à retrier</w:t>
      </w:r>
      <w:r w:rsidR="00465FA6">
        <w:t xml:space="preserve"> les</w:t>
      </w:r>
      <w:r w:rsidR="00DC79C5">
        <w:t xml:space="preserve"> </w:t>
      </w:r>
      <w:r w:rsidR="00465FA6">
        <w:t>éléments de</w:t>
      </w:r>
      <w:r w:rsidR="0021709C">
        <w:t xml:space="preserve"> </w:t>
      </w:r>
      <w:r w:rsidR="00465FA6">
        <w:t xml:space="preserve">la </w:t>
      </w:r>
      <w:r w:rsidR="0021709C">
        <w:t>liste lorsqu’on y ajoute de</w:t>
      </w:r>
      <w:r w:rsidR="000B0702">
        <w:t xml:space="preserve"> nouvelles informations. </w:t>
      </w:r>
    </w:p>
    <w:p w14:paraId="5AC9ACF6" w14:textId="77777777" w:rsidR="000B0702" w:rsidRDefault="000B0702" w:rsidP="00897F64">
      <w:pPr>
        <w:jc w:val="both"/>
      </w:pPr>
    </w:p>
    <w:p w14:paraId="10DD785D" w14:textId="6615D5C1" w:rsidR="00057AB1" w:rsidRDefault="00057AB1" w:rsidP="00057AB1">
      <w:pPr>
        <w:pStyle w:val="Heading1"/>
      </w:pPr>
      <w:bookmarkStart w:id="7" w:name="_Toc153129576"/>
      <w:r>
        <w:t>Conclusion</w:t>
      </w:r>
      <w:bookmarkEnd w:id="7"/>
    </w:p>
    <w:p w14:paraId="5FD86F97" w14:textId="77777777" w:rsidR="00057AB1" w:rsidRDefault="00057AB1" w:rsidP="00057AB1"/>
    <w:p w14:paraId="1BB4C18A" w14:textId="77777777" w:rsidR="00057AB1" w:rsidRPr="00057AB1" w:rsidRDefault="00057AB1" w:rsidP="00057AB1"/>
    <w:p w14:paraId="439334BE" w14:textId="7527D74B" w:rsidR="004369EE" w:rsidRDefault="00803C32" w:rsidP="00FA4513">
      <w:pPr>
        <w:jc w:val="both"/>
      </w:pPr>
      <w:r>
        <w:t>Ce projet d’</w:t>
      </w:r>
      <w:r w:rsidR="001B424C">
        <w:t>a</w:t>
      </w:r>
      <w:r>
        <w:t xml:space="preserve">lgorithmique </w:t>
      </w:r>
      <w:r w:rsidR="001B424C">
        <w:t xml:space="preserve">nous a offert la possibilité de </w:t>
      </w:r>
      <w:r w:rsidR="00CA5A3A">
        <w:t xml:space="preserve">renforcer nos notions en codage C et de travailler en groupe pour partager différents points de vue sur les méthodes de travail à appliquer. </w:t>
      </w:r>
      <w:r w:rsidR="003F23F4">
        <w:t>Ce projet « Gest</w:t>
      </w:r>
      <w:r w:rsidR="00F776ED">
        <w:t xml:space="preserve">ion d’un agenda » </w:t>
      </w:r>
      <w:r w:rsidR="00C04188">
        <w:t>a pour but de comprendre le principe des listes à niveau et de les appliquer dans un cas concret.</w:t>
      </w:r>
    </w:p>
    <w:p w14:paraId="02138B49" w14:textId="77777777" w:rsidR="006C4202" w:rsidRDefault="006C4202" w:rsidP="00FA4513">
      <w:pPr>
        <w:jc w:val="both"/>
      </w:pPr>
    </w:p>
    <w:p w14:paraId="1E80F27A" w14:textId="01C1F209" w:rsidR="002E1957" w:rsidRDefault="006C4202" w:rsidP="00FA4513">
      <w:pPr>
        <w:jc w:val="both"/>
      </w:pPr>
      <w:r>
        <w:t>En termes</w:t>
      </w:r>
      <w:r w:rsidR="00C607E3">
        <w:t xml:space="preserve"> d’organisation, nous nous sommes bien organisés mais </w:t>
      </w:r>
      <w:r>
        <w:t xml:space="preserve">la grande difficulté que nous avons </w:t>
      </w:r>
      <w:r w:rsidR="00D71936">
        <w:t>rencontrée</w:t>
      </w:r>
      <w:r>
        <w:t xml:space="preserve"> est la partie 3 du projet que n’avons pas réussi à mettre en place malgré nos efforts. </w:t>
      </w:r>
      <w:r w:rsidR="00025CBE">
        <w:t>Sinon, c</w:t>
      </w:r>
      <w:r w:rsidR="002E1957">
        <w:t xml:space="preserve">e projet fut une expérience du point de vue connaissances et du point de vue de la gestion du temps et </w:t>
      </w:r>
      <w:r w:rsidR="007C14F7">
        <w:t>des attendus.</w:t>
      </w:r>
    </w:p>
    <w:p w14:paraId="25612652" w14:textId="6320B712" w:rsidR="004369EE" w:rsidRPr="00E612CC" w:rsidRDefault="004369EE" w:rsidP="00E612CC"/>
    <w:sectPr w:rsidR="004369EE" w:rsidRPr="00E612CC" w:rsidSect="0028148F">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282571" w14:textId="77777777" w:rsidR="005E581D" w:rsidRDefault="005E581D" w:rsidP="006651C9">
      <w:r>
        <w:separator/>
      </w:r>
    </w:p>
  </w:endnote>
  <w:endnote w:type="continuationSeparator" w:id="0">
    <w:p w14:paraId="104AD6C0" w14:textId="77777777" w:rsidR="005E581D" w:rsidRDefault="005E581D" w:rsidP="006651C9">
      <w:r>
        <w:continuationSeparator/>
      </w:r>
    </w:p>
  </w:endnote>
  <w:endnote w:type="continuationNotice" w:id="1">
    <w:p w14:paraId="55750266" w14:textId="77777777" w:rsidR="005E581D" w:rsidRDefault="005E58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Gill Sans MT">
    <w:altName w:val="Calibri"/>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F2E79B" w14:textId="77777777" w:rsidR="005E581D" w:rsidRDefault="005E581D" w:rsidP="006651C9">
      <w:r>
        <w:separator/>
      </w:r>
    </w:p>
  </w:footnote>
  <w:footnote w:type="continuationSeparator" w:id="0">
    <w:p w14:paraId="16040D89" w14:textId="77777777" w:rsidR="005E581D" w:rsidRDefault="005E581D" w:rsidP="006651C9">
      <w:r>
        <w:continuationSeparator/>
      </w:r>
    </w:p>
  </w:footnote>
  <w:footnote w:type="continuationNotice" w:id="1">
    <w:p w14:paraId="612A4A1B" w14:textId="77777777" w:rsidR="005E581D" w:rsidRDefault="005E581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F372F"/>
    <w:multiLevelType w:val="hybridMultilevel"/>
    <w:tmpl w:val="36B888C8"/>
    <w:lvl w:ilvl="0" w:tplc="10526968">
      <w:start w:val="2"/>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90299F"/>
    <w:multiLevelType w:val="hybridMultilevel"/>
    <w:tmpl w:val="2F5C479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CD13C4A"/>
    <w:multiLevelType w:val="hybridMultilevel"/>
    <w:tmpl w:val="F676A89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15023D8"/>
    <w:multiLevelType w:val="hybridMultilevel"/>
    <w:tmpl w:val="CDC80504"/>
    <w:lvl w:ilvl="0" w:tplc="B1EAD87A">
      <w:start w:val="1"/>
      <w:numFmt w:val="upperRoman"/>
      <w:lvlText w:val="%1."/>
      <w:lvlJc w:val="left"/>
      <w:pPr>
        <w:ind w:left="1428" w:hanging="720"/>
      </w:pPr>
      <w:rPr>
        <w:rFonts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9C10E30"/>
    <w:multiLevelType w:val="hybridMultilevel"/>
    <w:tmpl w:val="2F5C479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FB63251"/>
    <w:multiLevelType w:val="hybridMultilevel"/>
    <w:tmpl w:val="2F5C4794"/>
    <w:lvl w:ilvl="0" w:tplc="E71A811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7962DAC"/>
    <w:multiLevelType w:val="hybridMultilevel"/>
    <w:tmpl w:val="F33042E2"/>
    <w:lvl w:ilvl="0" w:tplc="5380BD04">
      <w:start w:val="3"/>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6F055225"/>
    <w:multiLevelType w:val="hybridMultilevel"/>
    <w:tmpl w:val="A53A1DEC"/>
    <w:lvl w:ilvl="0" w:tplc="FCF603DE">
      <w:start w:val="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D6A1CB8"/>
    <w:multiLevelType w:val="hybridMultilevel"/>
    <w:tmpl w:val="D9DEAEA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535580616">
    <w:abstractNumId w:val="3"/>
  </w:num>
  <w:num w:numId="2" w16cid:durableId="834803796">
    <w:abstractNumId w:val="2"/>
  </w:num>
  <w:num w:numId="3" w16cid:durableId="496925941">
    <w:abstractNumId w:val="0"/>
  </w:num>
  <w:num w:numId="4" w16cid:durableId="936868284">
    <w:abstractNumId w:val="7"/>
  </w:num>
  <w:num w:numId="5" w16cid:durableId="1424834458">
    <w:abstractNumId w:val="6"/>
  </w:num>
  <w:num w:numId="6" w16cid:durableId="1660382484">
    <w:abstractNumId w:val="5"/>
  </w:num>
  <w:num w:numId="7" w16cid:durableId="1048607558">
    <w:abstractNumId w:val="8"/>
  </w:num>
  <w:num w:numId="8" w16cid:durableId="1924141400">
    <w:abstractNumId w:val="1"/>
  </w:num>
  <w:num w:numId="9" w16cid:durableId="18931532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85300"/>
    <w:rsid w:val="0000417B"/>
    <w:rsid w:val="0000509C"/>
    <w:rsid w:val="00025CBE"/>
    <w:rsid w:val="000326C5"/>
    <w:rsid w:val="0004551C"/>
    <w:rsid w:val="000505C1"/>
    <w:rsid w:val="00052167"/>
    <w:rsid w:val="00057AB1"/>
    <w:rsid w:val="00077C00"/>
    <w:rsid w:val="00080700"/>
    <w:rsid w:val="0008117B"/>
    <w:rsid w:val="000861DC"/>
    <w:rsid w:val="00092391"/>
    <w:rsid w:val="00095A7D"/>
    <w:rsid w:val="00095CC2"/>
    <w:rsid w:val="000B0702"/>
    <w:rsid w:val="000B2A6F"/>
    <w:rsid w:val="000C1660"/>
    <w:rsid w:val="000C3EEF"/>
    <w:rsid w:val="000E33FB"/>
    <w:rsid w:val="001069B6"/>
    <w:rsid w:val="00115498"/>
    <w:rsid w:val="00154F18"/>
    <w:rsid w:val="001730CA"/>
    <w:rsid w:val="00177A66"/>
    <w:rsid w:val="00186A06"/>
    <w:rsid w:val="001933FD"/>
    <w:rsid w:val="001A02BE"/>
    <w:rsid w:val="001B424C"/>
    <w:rsid w:val="001F12F0"/>
    <w:rsid w:val="00202362"/>
    <w:rsid w:val="0020742F"/>
    <w:rsid w:val="0021709C"/>
    <w:rsid w:val="002260C7"/>
    <w:rsid w:val="002428E8"/>
    <w:rsid w:val="002534DD"/>
    <w:rsid w:val="00255463"/>
    <w:rsid w:val="0025589E"/>
    <w:rsid w:val="00264141"/>
    <w:rsid w:val="0028148F"/>
    <w:rsid w:val="002934BC"/>
    <w:rsid w:val="002A724D"/>
    <w:rsid w:val="002C0769"/>
    <w:rsid w:val="002C0FFD"/>
    <w:rsid w:val="002E062A"/>
    <w:rsid w:val="002E1957"/>
    <w:rsid w:val="002F4FD5"/>
    <w:rsid w:val="00300E71"/>
    <w:rsid w:val="0030171D"/>
    <w:rsid w:val="00320720"/>
    <w:rsid w:val="00356A20"/>
    <w:rsid w:val="00364ADF"/>
    <w:rsid w:val="00384EDB"/>
    <w:rsid w:val="003874D9"/>
    <w:rsid w:val="00396832"/>
    <w:rsid w:val="003B5121"/>
    <w:rsid w:val="003B5686"/>
    <w:rsid w:val="003C5ED8"/>
    <w:rsid w:val="003F23F4"/>
    <w:rsid w:val="00407780"/>
    <w:rsid w:val="004246A5"/>
    <w:rsid w:val="004369EE"/>
    <w:rsid w:val="00450ED5"/>
    <w:rsid w:val="004571D5"/>
    <w:rsid w:val="00463284"/>
    <w:rsid w:val="00464298"/>
    <w:rsid w:val="00465FA6"/>
    <w:rsid w:val="00472FC1"/>
    <w:rsid w:val="004A5D53"/>
    <w:rsid w:val="004A6277"/>
    <w:rsid w:val="004C6D72"/>
    <w:rsid w:val="004D621E"/>
    <w:rsid w:val="005032CB"/>
    <w:rsid w:val="005055F2"/>
    <w:rsid w:val="00515EF9"/>
    <w:rsid w:val="00526DD1"/>
    <w:rsid w:val="00540437"/>
    <w:rsid w:val="00547FE0"/>
    <w:rsid w:val="00552A23"/>
    <w:rsid w:val="0057283E"/>
    <w:rsid w:val="0058332A"/>
    <w:rsid w:val="005C7EF7"/>
    <w:rsid w:val="005D5EA3"/>
    <w:rsid w:val="005E581D"/>
    <w:rsid w:val="00610366"/>
    <w:rsid w:val="00610825"/>
    <w:rsid w:val="0061766F"/>
    <w:rsid w:val="00663391"/>
    <w:rsid w:val="006651C9"/>
    <w:rsid w:val="00666310"/>
    <w:rsid w:val="00676C0D"/>
    <w:rsid w:val="00686F2D"/>
    <w:rsid w:val="006A07F6"/>
    <w:rsid w:val="006A6409"/>
    <w:rsid w:val="006B445E"/>
    <w:rsid w:val="006C267E"/>
    <w:rsid w:val="006C4202"/>
    <w:rsid w:val="006D4187"/>
    <w:rsid w:val="006D5725"/>
    <w:rsid w:val="0070732E"/>
    <w:rsid w:val="007113F3"/>
    <w:rsid w:val="007131C6"/>
    <w:rsid w:val="00726528"/>
    <w:rsid w:val="007427C2"/>
    <w:rsid w:val="00763565"/>
    <w:rsid w:val="0076457B"/>
    <w:rsid w:val="0079015D"/>
    <w:rsid w:val="007975A2"/>
    <w:rsid w:val="007A2149"/>
    <w:rsid w:val="007B33B4"/>
    <w:rsid w:val="007B3412"/>
    <w:rsid w:val="007B7073"/>
    <w:rsid w:val="007C14F7"/>
    <w:rsid w:val="007D06E3"/>
    <w:rsid w:val="007D58C9"/>
    <w:rsid w:val="007E117E"/>
    <w:rsid w:val="00803C32"/>
    <w:rsid w:val="00807216"/>
    <w:rsid w:val="008134E2"/>
    <w:rsid w:val="0081383D"/>
    <w:rsid w:val="00814791"/>
    <w:rsid w:val="00820867"/>
    <w:rsid w:val="0087101A"/>
    <w:rsid w:val="00873774"/>
    <w:rsid w:val="00883474"/>
    <w:rsid w:val="008915FD"/>
    <w:rsid w:val="00897F64"/>
    <w:rsid w:val="008C075B"/>
    <w:rsid w:val="008D5D41"/>
    <w:rsid w:val="00901EB1"/>
    <w:rsid w:val="00907377"/>
    <w:rsid w:val="00922B7F"/>
    <w:rsid w:val="00932815"/>
    <w:rsid w:val="00933F8F"/>
    <w:rsid w:val="00976C89"/>
    <w:rsid w:val="00985300"/>
    <w:rsid w:val="009A6D3D"/>
    <w:rsid w:val="009A7DEB"/>
    <w:rsid w:val="009B2CCC"/>
    <w:rsid w:val="009C771D"/>
    <w:rsid w:val="009D085B"/>
    <w:rsid w:val="009E7300"/>
    <w:rsid w:val="00A1115B"/>
    <w:rsid w:val="00A304F1"/>
    <w:rsid w:val="00A326AD"/>
    <w:rsid w:val="00A42248"/>
    <w:rsid w:val="00A479CD"/>
    <w:rsid w:val="00A57B23"/>
    <w:rsid w:val="00A61A29"/>
    <w:rsid w:val="00A74A6C"/>
    <w:rsid w:val="00A82357"/>
    <w:rsid w:val="00AA04D5"/>
    <w:rsid w:val="00AC0341"/>
    <w:rsid w:val="00AC24AF"/>
    <w:rsid w:val="00AF7742"/>
    <w:rsid w:val="00B13B21"/>
    <w:rsid w:val="00B163F2"/>
    <w:rsid w:val="00B27352"/>
    <w:rsid w:val="00B3444A"/>
    <w:rsid w:val="00B35E64"/>
    <w:rsid w:val="00B3766B"/>
    <w:rsid w:val="00B42E9D"/>
    <w:rsid w:val="00B723CD"/>
    <w:rsid w:val="00B859F6"/>
    <w:rsid w:val="00B87D29"/>
    <w:rsid w:val="00B95C66"/>
    <w:rsid w:val="00BD6711"/>
    <w:rsid w:val="00BF0E26"/>
    <w:rsid w:val="00BF7AE8"/>
    <w:rsid w:val="00C00E7A"/>
    <w:rsid w:val="00C04188"/>
    <w:rsid w:val="00C11FE2"/>
    <w:rsid w:val="00C33FB1"/>
    <w:rsid w:val="00C422E6"/>
    <w:rsid w:val="00C439F9"/>
    <w:rsid w:val="00C54874"/>
    <w:rsid w:val="00C57FC3"/>
    <w:rsid w:val="00C607E3"/>
    <w:rsid w:val="00C670C0"/>
    <w:rsid w:val="00C73BD0"/>
    <w:rsid w:val="00C77483"/>
    <w:rsid w:val="00C852BE"/>
    <w:rsid w:val="00C87B6F"/>
    <w:rsid w:val="00C87CAC"/>
    <w:rsid w:val="00C93093"/>
    <w:rsid w:val="00CA5A3A"/>
    <w:rsid w:val="00CE6EE5"/>
    <w:rsid w:val="00D020B2"/>
    <w:rsid w:val="00D33D2A"/>
    <w:rsid w:val="00D71936"/>
    <w:rsid w:val="00D722CE"/>
    <w:rsid w:val="00D7269C"/>
    <w:rsid w:val="00D76647"/>
    <w:rsid w:val="00D81C07"/>
    <w:rsid w:val="00D86F3D"/>
    <w:rsid w:val="00D90008"/>
    <w:rsid w:val="00D91381"/>
    <w:rsid w:val="00D97D16"/>
    <w:rsid w:val="00DA4BB0"/>
    <w:rsid w:val="00DC413F"/>
    <w:rsid w:val="00DC7893"/>
    <w:rsid w:val="00DC79C5"/>
    <w:rsid w:val="00DD2858"/>
    <w:rsid w:val="00DE4713"/>
    <w:rsid w:val="00E02E73"/>
    <w:rsid w:val="00E0772D"/>
    <w:rsid w:val="00E2086F"/>
    <w:rsid w:val="00E36216"/>
    <w:rsid w:val="00E36F8D"/>
    <w:rsid w:val="00E5405E"/>
    <w:rsid w:val="00E612CC"/>
    <w:rsid w:val="00E7691E"/>
    <w:rsid w:val="00E91A81"/>
    <w:rsid w:val="00EA7E4D"/>
    <w:rsid w:val="00EB55C4"/>
    <w:rsid w:val="00ED0C43"/>
    <w:rsid w:val="00F03D2E"/>
    <w:rsid w:val="00F1136E"/>
    <w:rsid w:val="00F17AA4"/>
    <w:rsid w:val="00F2706F"/>
    <w:rsid w:val="00F33588"/>
    <w:rsid w:val="00F36F0E"/>
    <w:rsid w:val="00F40A20"/>
    <w:rsid w:val="00F776ED"/>
    <w:rsid w:val="00F80172"/>
    <w:rsid w:val="00F8101C"/>
    <w:rsid w:val="00F82D88"/>
    <w:rsid w:val="00F83AFF"/>
    <w:rsid w:val="00F84421"/>
    <w:rsid w:val="00F97728"/>
    <w:rsid w:val="00FA4513"/>
    <w:rsid w:val="00FA4A96"/>
    <w:rsid w:val="00FB36AB"/>
    <w:rsid w:val="00FD1C64"/>
    <w:rsid w:val="00FD506F"/>
    <w:rsid w:val="00FD6847"/>
    <w:rsid w:val="00FE02D5"/>
    <w:rsid w:val="00FE32A6"/>
    <w:rsid w:val="4BC9A398"/>
    <w:rsid w:val="68E6A0B1"/>
    <w:rsid w:val="73AC2D0C"/>
    <w:rsid w:val="79A9352F"/>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A838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725"/>
  </w:style>
  <w:style w:type="paragraph" w:styleId="Heading1">
    <w:name w:val="heading 1"/>
    <w:basedOn w:val="Normal"/>
    <w:next w:val="Normal"/>
    <w:link w:val="Heading1Char"/>
    <w:uiPriority w:val="9"/>
    <w:qFormat/>
    <w:rsid w:val="0000417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00E7A"/>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445E"/>
    <w:rPr>
      <w:rFonts w:ascii="Lucida Grande" w:hAnsi="Lucida Grande"/>
      <w:sz w:val="18"/>
      <w:szCs w:val="18"/>
    </w:rPr>
  </w:style>
  <w:style w:type="character" w:customStyle="1" w:styleId="BalloonTextChar">
    <w:name w:val="Balloon Text Char"/>
    <w:basedOn w:val="DefaultParagraphFont"/>
    <w:link w:val="BalloonText"/>
    <w:uiPriority w:val="99"/>
    <w:semiHidden/>
    <w:rsid w:val="006B445E"/>
    <w:rPr>
      <w:rFonts w:ascii="Lucida Grande" w:hAnsi="Lucida Grande"/>
      <w:sz w:val="18"/>
      <w:szCs w:val="18"/>
    </w:rPr>
  </w:style>
  <w:style w:type="paragraph" w:styleId="Header">
    <w:name w:val="header"/>
    <w:basedOn w:val="Normal"/>
    <w:link w:val="HeaderChar"/>
    <w:uiPriority w:val="99"/>
    <w:unhideWhenUsed/>
    <w:rsid w:val="006651C9"/>
    <w:pPr>
      <w:tabs>
        <w:tab w:val="center" w:pos="4536"/>
        <w:tab w:val="right" w:pos="9072"/>
      </w:tabs>
    </w:pPr>
  </w:style>
  <w:style w:type="character" w:customStyle="1" w:styleId="HeaderChar">
    <w:name w:val="Header Char"/>
    <w:basedOn w:val="DefaultParagraphFont"/>
    <w:link w:val="Header"/>
    <w:uiPriority w:val="99"/>
    <w:rsid w:val="006651C9"/>
  </w:style>
  <w:style w:type="paragraph" w:styleId="Footer">
    <w:name w:val="footer"/>
    <w:basedOn w:val="Normal"/>
    <w:link w:val="FooterChar"/>
    <w:uiPriority w:val="99"/>
    <w:unhideWhenUsed/>
    <w:rsid w:val="006651C9"/>
    <w:pPr>
      <w:tabs>
        <w:tab w:val="center" w:pos="4536"/>
        <w:tab w:val="right" w:pos="9072"/>
      </w:tabs>
    </w:pPr>
  </w:style>
  <w:style w:type="character" w:customStyle="1" w:styleId="FooterChar">
    <w:name w:val="Footer Char"/>
    <w:basedOn w:val="DefaultParagraphFont"/>
    <w:link w:val="Footer"/>
    <w:uiPriority w:val="99"/>
    <w:rsid w:val="006651C9"/>
  </w:style>
  <w:style w:type="character" w:customStyle="1" w:styleId="Heading1Char">
    <w:name w:val="Heading 1 Char"/>
    <w:basedOn w:val="DefaultParagraphFont"/>
    <w:link w:val="Heading1"/>
    <w:uiPriority w:val="9"/>
    <w:rsid w:val="0000417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0417B"/>
    <w:pPr>
      <w:spacing w:line="259" w:lineRule="auto"/>
      <w:outlineLvl w:val="9"/>
    </w:pPr>
  </w:style>
  <w:style w:type="paragraph" w:styleId="TOC2">
    <w:name w:val="toc 2"/>
    <w:basedOn w:val="Normal"/>
    <w:next w:val="Normal"/>
    <w:autoRedefine/>
    <w:uiPriority w:val="39"/>
    <w:unhideWhenUsed/>
    <w:rsid w:val="0000417B"/>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00417B"/>
    <w:pPr>
      <w:spacing w:after="100" w:line="259" w:lineRule="auto"/>
    </w:pPr>
    <w:rPr>
      <w:rFonts w:cs="Times New Roman"/>
      <w:sz w:val="22"/>
      <w:szCs w:val="22"/>
    </w:rPr>
  </w:style>
  <w:style w:type="paragraph" w:styleId="TOC3">
    <w:name w:val="toc 3"/>
    <w:basedOn w:val="Normal"/>
    <w:next w:val="Normal"/>
    <w:autoRedefine/>
    <w:uiPriority w:val="39"/>
    <w:unhideWhenUsed/>
    <w:rsid w:val="0000417B"/>
    <w:pPr>
      <w:spacing w:after="100" w:line="259" w:lineRule="auto"/>
      <w:ind w:left="440"/>
    </w:pPr>
    <w:rPr>
      <w:rFonts w:cs="Times New Roman"/>
      <w:sz w:val="22"/>
      <w:szCs w:val="22"/>
    </w:rPr>
  </w:style>
  <w:style w:type="paragraph" w:styleId="Title">
    <w:name w:val="Title"/>
    <w:basedOn w:val="Normal"/>
    <w:next w:val="Normal"/>
    <w:link w:val="TitleChar"/>
    <w:uiPriority w:val="10"/>
    <w:qFormat/>
    <w:rsid w:val="0008070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070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33588"/>
    <w:pPr>
      <w:ind w:left="720"/>
      <w:contextualSpacing/>
    </w:pPr>
  </w:style>
  <w:style w:type="character" w:customStyle="1" w:styleId="Heading2Char">
    <w:name w:val="Heading 2 Char"/>
    <w:basedOn w:val="DefaultParagraphFont"/>
    <w:link w:val="Heading2"/>
    <w:uiPriority w:val="9"/>
    <w:rsid w:val="00C00E7A"/>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A61A2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en\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cquiredFrom xmlns="6d93d202-47fc-4405-873a-cab67cc5f1b2">Internal MS</AcquiredFrom>
    <IsSearchable xmlns="6d93d202-47fc-4405-873a-cab67cc5f1b2">false</IsSearchable>
    <EditorialStatus xmlns="6d93d202-47fc-4405-873a-cab67cc5f1b2">Complete</EditorialStatus>
    <OriginAsset xmlns="6d93d202-47fc-4405-873a-cab67cc5f1b2" xsi:nil="true"/>
    <ThumbnailAssetId xmlns="6d93d202-47fc-4405-873a-cab67cc5f1b2" xsi:nil="true"/>
    <TrustLevel xmlns="6d93d202-47fc-4405-873a-cab67cc5f1b2">1 Microsoft Managed Content</TrustLevel>
    <MarketSpecific xmlns="6d93d202-47fc-4405-873a-cab67cc5f1b2">false</MarketSpecific>
    <LocManualTestRequired xmlns="6d93d202-47fc-4405-873a-cab67cc5f1b2">false</LocManualTestRequired>
    <LocalizationTagsTaxHTField0 xmlns="6d93d202-47fc-4405-873a-cab67cc5f1b2">
      <Terms xmlns="http://schemas.microsoft.com/office/infopath/2007/PartnerControls"/>
    </LocalizationTagsTaxHTField0>
    <TPNamespace xmlns="6d93d202-47fc-4405-873a-cab67cc5f1b2" xsi:nil="true"/>
    <CampaignTagsTaxHTField0 xmlns="6d93d202-47fc-4405-873a-cab67cc5f1b2">
      <Terms xmlns="http://schemas.microsoft.com/office/infopath/2007/PartnerControls"/>
    </CampaignTagsTaxHTField0>
    <DirectSourceMarket xmlns="6d93d202-47fc-4405-873a-cab67cc5f1b2" xsi:nil="true"/>
    <LocLastLocAttemptVersionLookup xmlns="6d93d202-47fc-4405-873a-cab67cc5f1b2">249344</LocLastLocAttemptVersionLookup>
    <MachineTranslated xmlns="6d93d202-47fc-4405-873a-cab67cc5f1b2">false</MachineTranslated>
    <PlannedPubDate xmlns="6d93d202-47fc-4405-873a-cab67cc5f1b2" xsi:nil="true"/>
    <SubmitterId xmlns="6d93d202-47fc-4405-873a-cab67cc5f1b2" xsi:nil="true"/>
    <Downloads xmlns="6d93d202-47fc-4405-873a-cab67cc5f1b2">0</Downloads>
    <OriginalSourceMarket xmlns="6d93d202-47fc-4405-873a-cab67cc5f1b2" xsi:nil="true"/>
    <PublishTargets xmlns="6d93d202-47fc-4405-873a-cab67cc5f1b2">OfficeOnlineVNext</PublishTargets>
    <ArtSampleDocs xmlns="6d93d202-47fc-4405-873a-cab67cc5f1b2" xsi:nil="true"/>
    <ApprovalLog xmlns="6d93d202-47fc-4405-873a-cab67cc5f1b2" xsi:nil="true"/>
    <ApprovalStatus xmlns="6d93d202-47fc-4405-873a-cab67cc5f1b2">InProgress</ApprovalStatus>
    <TPComponent xmlns="6d93d202-47fc-4405-873a-cab67cc5f1b2" xsi:nil="true"/>
    <EditorialTags xmlns="6d93d202-47fc-4405-873a-cab67cc5f1b2" xsi:nil="true"/>
    <TPExecutable xmlns="6d93d202-47fc-4405-873a-cab67cc5f1b2" xsi:nil="true"/>
    <InternalTagsTaxHTField0 xmlns="6d93d202-47fc-4405-873a-cab67cc5f1b2">
      <Terms xmlns="http://schemas.microsoft.com/office/infopath/2007/PartnerControls"/>
    </InternalTagsTaxHTField0>
    <LastHandOff xmlns="6d93d202-47fc-4405-873a-cab67cc5f1b2" xsi:nil="true"/>
    <LocRecommendedHandoff xmlns="6d93d202-47fc-4405-873a-cab67cc5f1b2" xsi:nil="true"/>
    <BusinessGroup xmlns="6d93d202-47fc-4405-873a-cab67cc5f1b2" xsi:nil="true"/>
    <TPAppVersion xmlns="6d93d202-47fc-4405-873a-cab67cc5f1b2" xsi:nil="true"/>
    <VoteCount xmlns="6d93d202-47fc-4405-873a-cab67cc5f1b2" xsi:nil="true"/>
    <APAuthor xmlns="6d93d202-47fc-4405-873a-cab67cc5f1b2">
      <UserInfo>
        <DisplayName/>
        <AccountId>1229</AccountId>
        <AccountType/>
      </UserInfo>
    </APAuthor>
    <TPCommandLine xmlns="6d93d202-47fc-4405-873a-cab67cc5f1b2" xsi:nil="true"/>
    <UACurrentWords xmlns="6d93d202-47fc-4405-873a-cab67cc5f1b2" xsi:nil="true"/>
    <AssetId xmlns="6d93d202-47fc-4405-873a-cab67cc5f1b2">TP104319191</AssetId>
    <Manager xmlns="6d93d202-47fc-4405-873a-cab67cc5f1b2" xsi:nil="true"/>
    <NumericId xmlns="6d93d202-47fc-4405-873a-cab67cc5f1b2" xsi:nil="true"/>
    <HandoffToMSDN xmlns="6d93d202-47fc-4405-873a-cab67cc5f1b2" xsi:nil="true"/>
    <Markets xmlns="6d93d202-47fc-4405-873a-cab67cc5f1b2"/>
    <UALocComments xmlns="6d93d202-47fc-4405-873a-cab67cc5f1b2" xsi:nil="true"/>
    <UALocRecommendation xmlns="6d93d202-47fc-4405-873a-cab67cc5f1b2">Localize</UALocRecommendation>
    <Component xmlns="64acb2c5-0a2b-4bda-bd34-58e36cbb80d2" xsi:nil="true"/>
    <AssetStart xmlns="6d93d202-47fc-4405-873a-cab67cc5f1b2">2014-05-01T08:44:17+00:00</AssetStart>
    <CrawlForDependencies xmlns="6d93d202-47fc-4405-873a-cab67cc5f1b2">false</CrawlForDependencies>
    <LastModifiedDateTime xmlns="6d93d202-47fc-4405-873a-cab67cc5f1b2" xsi:nil="true"/>
    <LocMarketGroupTiers2 xmlns="6d93d202-47fc-4405-873a-cab67cc5f1b2" xsi:nil="true"/>
    <PublishStatusLookup xmlns="6d93d202-47fc-4405-873a-cab67cc5f1b2">
      <Value>612320</Value>
    </PublishStatusLookup>
    <AverageRating xmlns="6d93d202-47fc-4405-873a-cab67cc5f1b2" xsi:nil="true"/>
    <CSXUpdate xmlns="6d93d202-47fc-4405-873a-cab67cc5f1b2">false</CSXUpdate>
    <UAProjectedTotalWords xmlns="6d93d202-47fc-4405-873a-cab67cc5f1b2" xsi:nil="true"/>
    <AssetExpire xmlns="6d93d202-47fc-4405-873a-cab67cc5f1b2">2029-01-01T00:00:00+00:00</AssetExpire>
    <AssetType xmlns="6d93d202-47fc-4405-873a-cab67cc5f1b2" xsi:nil="true"/>
    <IntlLangReviewDate xmlns="6d93d202-47fc-4405-873a-cab67cc5f1b2" xsi:nil="true"/>
    <TPFriendlyName xmlns="6d93d202-47fc-4405-873a-cab67cc5f1b2" xsi:nil="true"/>
    <IntlLangReview xmlns="6d93d202-47fc-4405-873a-cab67cc5f1b2">false</IntlLangReview>
    <OOCacheId xmlns="6d93d202-47fc-4405-873a-cab67cc5f1b2" xsi:nil="true"/>
    <PolicheckWords xmlns="6d93d202-47fc-4405-873a-cab67cc5f1b2" xsi:nil="true"/>
    <TemplateStatus xmlns="6d93d202-47fc-4405-873a-cab67cc5f1b2">Complete</TemplateStatus>
    <CSXSubmissionMarket xmlns="6d93d202-47fc-4405-873a-cab67cc5f1b2" xsi:nil="true"/>
    <BlockPublish xmlns="6d93d202-47fc-4405-873a-cab67cc5f1b2">false</BlockPublish>
    <FriendlyTitle xmlns="6d93d202-47fc-4405-873a-cab67cc5f1b2" xsi:nil="true"/>
    <TPLaunchHelpLinkType xmlns="6d93d202-47fc-4405-873a-cab67cc5f1b2">Template</TPLaunchHelpLinkType>
    <LocComments xmlns="6d93d202-47fc-4405-873a-cab67cc5f1b2" xsi:nil="true"/>
    <Providers xmlns="6d93d202-47fc-4405-873a-cab67cc5f1b2" xsi:nil="true"/>
    <SourceTitle xmlns="6d93d202-47fc-4405-873a-cab67cc5f1b2" xsi:nil="true"/>
    <TemplateTemplateType xmlns="6d93d202-47fc-4405-873a-cab67cc5f1b2">Word Document Template</TemplateTemplateType>
    <TimesCloned xmlns="6d93d202-47fc-4405-873a-cab67cc5f1b2" xsi:nil="true"/>
    <ClipArtFilename xmlns="6d93d202-47fc-4405-873a-cab67cc5f1b2" xsi:nil="true"/>
    <APDescription xmlns="6d93d202-47fc-4405-873a-cab67cc5f1b2">Utilisez ce modèle de page de garde "Business" pour mettre en valeur vos rapports professionnels de façon percutante et qualitative.</APDescription>
    <TaxCatchAll xmlns="6d93d202-47fc-4405-873a-cab67cc5f1b2"/>
    <TPApplication xmlns="6d93d202-47fc-4405-873a-cab67cc5f1b2" xsi:nil="true"/>
    <CSXHash xmlns="6d93d202-47fc-4405-873a-cab67cc5f1b2" xsi:nil="true"/>
    <PrimaryImageGen xmlns="6d93d202-47fc-4405-873a-cab67cc5f1b2">true</PrimaryImageGen>
    <ContentItem xmlns="6d93d202-47fc-4405-873a-cab67cc5f1b2" xsi:nil="true"/>
    <IsDeleted xmlns="6d93d202-47fc-4405-873a-cab67cc5f1b2">false</IsDeleted>
    <ShowIn xmlns="6d93d202-47fc-4405-873a-cab67cc5f1b2">Show everywhere</ShowIn>
    <BugNumber xmlns="6d93d202-47fc-4405-873a-cab67cc5f1b2" xsi:nil="true"/>
    <LegacyData xmlns="6d93d202-47fc-4405-873a-cab67cc5f1b2" xsi:nil="true"/>
    <TPLaunchHelpLink xmlns="6d93d202-47fc-4405-873a-cab67cc5f1b2" xsi:nil="true"/>
    <Milestone xmlns="6d93d202-47fc-4405-873a-cab67cc5f1b2" xsi:nil="true"/>
    <OriginalRelease xmlns="6d93d202-47fc-4405-873a-cab67cc5f1b2">15</OriginalRelease>
    <RecommendationsModifier xmlns="6d93d202-47fc-4405-873a-cab67cc5f1b2" xsi:nil="true"/>
    <ScenarioTagsTaxHTField0 xmlns="6d93d202-47fc-4405-873a-cab67cc5f1b2">
      <Terms xmlns="http://schemas.microsoft.com/office/infopath/2007/PartnerControls"/>
    </ScenarioTagsTaxHTField0>
    <UANotes xmlns="6d93d202-47fc-4405-873a-cab67cc5f1b2" xsi:nil="true"/>
    <FeatureTagsTaxHTField0 xmlns="6d93d202-47fc-4405-873a-cab67cc5f1b2">
      <Terms xmlns="http://schemas.microsoft.com/office/infopath/2007/PartnerControls"/>
    </FeatureTagsTaxHTField0>
    <IntlLangReviewer xmlns="6d93d202-47fc-4405-873a-cab67cc5f1b2" xsi:nil="true"/>
    <IntlLocPriority xmlns="6d93d202-47fc-4405-873a-cab67cc5f1b2" xsi:nil="true"/>
    <OpenTemplate xmlns="6d93d202-47fc-4405-873a-cab67cc5f1b2">true</OpenTemplate>
    <Provider xmlns="6d93d202-47fc-4405-873a-cab67cc5f1b2" xsi:nil="true"/>
    <CSXSubmissionDate xmlns="6d93d202-47fc-4405-873a-cab67cc5f1b2" xsi:nil="true"/>
    <Description0 xmlns="64acb2c5-0a2b-4bda-bd34-58e36cbb80d2" xsi:nil="true"/>
    <TPClientViewer xmlns="6d93d202-47fc-4405-873a-cab67cc5f1b2" xsi:nil="true"/>
    <DSATActionTaken xmlns="6d93d202-47fc-4405-873a-cab67cc5f1b2" xsi:nil="true"/>
    <APEditor xmlns="6d93d202-47fc-4405-873a-cab67cc5f1b2">
      <UserInfo>
        <DisplayName/>
        <AccountId xsi:nil="true"/>
        <AccountType/>
      </UserInfo>
    </APEditor>
    <TPInstallLocation xmlns="6d93d202-47fc-4405-873a-cab67cc5f1b2" xsi:nil="true"/>
    <OutputCachingOn xmlns="6d93d202-47fc-4405-873a-cab67cc5f1b2">false</OutputCachingOn>
    <ParentAssetId xmlns="6d93d202-47fc-4405-873a-cab67cc5f1b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C2748-23F5-44E5-8D9D-BE217C6CFB06}">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2.xml><?xml version="1.0" encoding="utf-8"?>
<ds:datastoreItem xmlns:ds="http://schemas.openxmlformats.org/officeDocument/2006/customXml" ds:itemID="{7F40C45B-ED93-4F61-AA6F-729ED9638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4.xml><?xml version="1.0" encoding="utf-8"?>
<ds:datastoreItem xmlns:ds="http://schemas.openxmlformats.org/officeDocument/2006/customXml" ds:itemID="{F74C85FD-E6A2-4824-A501-F499458C7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1</Pages>
  <Words>1204</Words>
  <Characters>6869</Characters>
  <Application>Microsoft Office Word</Application>
  <DocSecurity>4</DocSecurity>
  <Lines>57</Lines>
  <Paragraphs>16</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8057</CharactersWithSpaces>
  <SharedDoc>false</SharedDoc>
  <HLinks>
    <vt:vector size="48" baseType="variant">
      <vt:variant>
        <vt:i4>1900597</vt:i4>
      </vt:variant>
      <vt:variant>
        <vt:i4>44</vt:i4>
      </vt:variant>
      <vt:variant>
        <vt:i4>0</vt:i4>
      </vt:variant>
      <vt:variant>
        <vt:i4>5</vt:i4>
      </vt:variant>
      <vt:variant>
        <vt:lpwstr/>
      </vt:variant>
      <vt:variant>
        <vt:lpwstr>_Toc153129576</vt:lpwstr>
      </vt:variant>
      <vt:variant>
        <vt:i4>1900597</vt:i4>
      </vt:variant>
      <vt:variant>
        <vt:i4>38</vt:i4>
      </vt:variant>
      <vt:variant>
        <vt:i4>0</vt:i4>
      </vt:variant>
      <vt:variant>
        <vt:i4>5</vt:i4>
      </vt:variant>
      <vt:variant>
        <vt:lpwstr/>
      </vt:variant>
      <vt:variant>
        <vt:lpwstr>_Toc153129575</vt:lpwstr>
      </vt:variant>
      <vt:variant>
        <vt:i4>1900597</vt:i4>
      </vt:variant>
      <vt:variant>
        <vt:i4>32</vt:i4>
      </vt:variant>
      <vt:variant>
        <vt:i4>0</vt:i4>
      </vt:variant>
      <vt:variant>
        <vt:i4>5</vt:i4>
      </vt:variant>
      <vt:variant>
        <vt:lpwstr/>
      </vt:variant>
      <vt:variant>
        <vt:lpwstr>_Toc153129574</vt:lpwstr>
      </vt:variant>
      <vt:variant>
        <vt:i4>1900597</vt:i4>
      </vt:variant>
      <vt:variant>
        <vt:i4>26</vt:i4>
      </vt:variant>
      <vt:variant>
        <vt:i4>0</vt:i4>
      </vt:variant>
      <vt:variant>
        <vt:i4>5</vt:i4>
      </vt:variant>
      <vt:variant>
        <vt:lpwstr/>
      </vt:variant>
      <vt:variant>
        <vt:lpwstr>_Toc153129573</vt:lpwstr>
      </vt:variant>
      <vt:variant>
        <vt:i4>1900597</vt:i4>
      </vt:variant>
      <vt:variant>
        <vt:i4>20</vt:i4>
      </vt:variant>
      <vt:variant>
        <vt:i4>0</vt:i4>
      </vt:variant>
      <vt:variant>
        <vt:i4>5</vt:i4>
      </vt:variant>
      <vt:variant>
        <vt:lpwstr/>
      </vt:variant>
      <vt:variant>
        <vt:lpwstr>_Toc153129572</vt:lpwstr>
      </vt:variant>
      <vt:variant>
        <vt:i4>1900597</vt:i4>
      </vt:variant>
      <vt:variant>
        <vt:i4>14</vt:i4>
      </vt:variant>
      <vt:variant>
        <vt:i4>0</vt:i4>
      </vt:variant>
      <vt:variant>
        <vt:i4>5</vt:i4>
      </vt:variant>
      <vt:variant>
        <vt:lpwstr/>
      </vt:variant>
      <vt:variant>
        <vt:lpwstr>_Toc153129571</vt:lpwstr>
      </vt:variant>
      <vt:variant>
        <vt:i4>1900597</vt:i4>
      </vt:variant>
      <vt:variant>
        <vt:i4>8</vt:i4>
      </vt:variant>
      <vt:variant>
        <vt:i4>0</vt:i4>
      </vt:variant>
      <vt:variant>
        <vt:i4>5</vt:i4>
      </vt:variant>
      <vt:variant>
        <vt:lpwstr/>
      </vt:variant>
      <vt:variant>
        <vt:lpwstr>_Toc153129570</vt:lpwstr>
      </vt:variant>
      <vt:variant>
        <vt:i4>1835061</vt:i4>
      </vt:variant>
      <vt:variant>
        <vt:i4>2</vt:i4>
      </vt:variant>
      <vt:variant>
        <vt:i4>0</vt:i4>
      </vt:variant>
      <vt:variant>
        <vt:i4>5</vt:i4>
      </vt:variant>
      <vt:variant>
        <vt:lpwstr/>
      </vt:variant>
      <vt:variant>
        <vt:lpwstr>_Toc153129569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2023-12-07T22:44:00Z</dcterms:created>
  <dcterms:modified xsi:type="dcterms:W3CDTF">2023-12-11T03:39:00Z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0x01010069924D1ECC420D47A2456556BC94F7370400BDF4491DEA4973499845289601F88B9F</vt:lpwstr>
  </property>
</Properties>
</file>